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747CD9" w14:textId="77777777" w:rsidR="000645F9" w:rsidRDefault="000645F9" w:rsidP="000645F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Tugas Besar Struktur Data</w:t>
      </w:r>
    </w:p>
    <w:p w14:paraId="4FE654A4" w14:textId="77777777" w:rsidR="000645F9" w:rsidRDefault="000645F9" w:rsidP="000645F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Diajukan untuk memenuhi tugas mata kuliah Struktur Data</w:t>
      </w:r>
    </w:p>
    <w:p w14:paraId="524A002D" w14:textId="77777777" w:rsidR="000645F9" w:rsidRDefault="000645F9" w:rsidP="000645F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Dosen pengampu:</w:t>
      </w:r>
    </w:p>
    <w:p w14:paraId="7BF5AE10" w14:textId="77777777" w:rsidR="000645F9" w:rsidRDefault="00B97F4E" w:rsidP="000645F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Ichan Taufik </w:t>
      </w:r>
      <w:r w:rsidRPr="00B97F4E">
        <w:rPr>
          <w:rFonts w:asciiTheme="majorBidi" w:hAnsiTheme="majorBidi" w:cstheme="majorBidi"/>
          <w:sz w:val="24"/>
          <w:szCs w:val="24"/>
        </w:rPr>
        <w:t>ST., MT.</w:t>
      </w:r>
    </w:p>
    <w:p w14:paraId="1B239559" w14:textId="77777777" w:rsidR="000645F9" w:rsidRDefault="000645F9" w:rsidP="000645F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F73BB7C" wp14:editId="05EC53ED">
            <wp:extent cx="2618181" cy="3600000"/>
            <wp:effectExtent l="0" t="0" r="0" b="635"/>
            <wp:docPr id="114" name="Picture 114" descr="C:\Users\ACER\Downloads\Logo-UIN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Logo-UIN-n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8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42C9" w14:textId="77777777" w:rsidR="000645F9" w:rsidRDefault="000645F9" w:rsidP="000645F9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37FEF7D" w14:textId="77777777" w:rsidR="000645F9" w:rsidRDefault="00B97F4E" w:rsidP="000645F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Kelompok 6</w:t>
      </w:r>
      <w:r w:rsidR="000645F9">
        <w:rPr>
          <w:rFonts w:asciiTheme="majorBidi" w:hAnsiTheme="majorBidi" w:cstheme="majorBidi"/>
          <w:sz w:val="24"/>
          <w:szCs w:val="24"/>
        </w:rPr>
        <w:t>:</w:t>
      </w:r>
    </w:p>
    <w:p w14:paraId="2E13596A" w14:textId="77777777" w:rsidR="00B97F4E" w:rsidRPr="00B97F4E" w:rsidRDefault="00B97F4E" w:rsidP="00B97F4E">
      <w:pPr>
        <w:jc w:val="center"/>
        <w:rPr>
          <w:rFonts w:asciiTheme="majorBidi" w:hAnsiTheme="majorBidi" w:cstheme="majorBidi"/>
          <w:sz w:val="24"/>
          <w:szCs w:val="24"/>
        </w:rPr>
      </w:pPr>
      <w:r w:rsidRPr="00B97F4E">
        <w:rPr>
          <w:rFonts w:asciiTheme="majorBidi" w:hAnsiTheme="majorBidi" w:cstheme="majorBidi"/>
          <w:sz w:val="24"/>
          <w:szCs w:val="24"/>
        </w:rPr>
        <w:t>Dini Nurul H A (1197050031)</w:t>
      </w:r>
    </w:p>
    <w:p w14:paraId="375A0A87" w14:textId="77777777" w:rsidR="00B97F4E" w:rsidRPr="00B97F4E" w:rsidRDefault="00B97F4E" w:rsidP="00B97F4E">
      <w:pPr>
        <w:jc w:val="center"/>
        <w:rPr>
          <w:rFonts w:asciiTheme="majorBidi" w:hAnsiTheme="majorBidi" w:cstheme="majorBidi"/>
          <w:sz w:val="24"/>
          <w:szCs w:val="24"/>
        </w:rPr>
      </w:pPr>
      <w:r w:rsidRPr="00B97F4E">
        <w:rPr>
          <w:rFonts w:asciiTheme="majorBidi" w:hAnsiTheme="majorBidi" w:cstheme="majorBidi"/>
          <w:sz w:val="24"/>
          <w:szCs w:val="24"/>
        </w:rPr>
        <w:t>Intan Permata S (1197050052)</w:t>
      </w:r>
    </w:p>
    <w:p w14:paraId="1452C0C7" w14:textId="77777777" w:rsidR="00B97F4E" w:rsidRPr="00B97F4E" w:rsidRDefault="00B97F4E" w:rsidP="00B97F4E">
      <w:pPr>
        <w:jc w:val="center"/>
        <w:rPr>
          <w:rFonts w:asciiTheme="majorBidi" w:hAnsiTheme="majorBidi" w:cstheme="majorBidi"/>
          <w:sz w:val="24"/>
          <w:szCs w:val="24"/>
        </w:rPr>
      </w:pPr>
      <w:r w:rsidRPr="00B97F4E">
        <w:rPr>
          <w:rFonts w:asciiTheme="majorBidi" w:hAnsiTheme="majorBidi" w:cstheme="majorBidi"/>
          <w:sz w:val="24"/>
          <w:szCs w:val="24"/>
        </w:rPr>
        <w:t>Muhammad Syarif S (1197050091)</w:t>
      </w:r>
    </w:p>
    <w:p w14:paraId="45BA3CB4" w14:textId="77777777" w:rsidR="000645F9" w:rsidRDefault="00B97F4E" w:rsidP="00B97F4E">
      <w:pPr>
        <w:jc w:val="center"/>
        <w:rPr>
          <w:rFonts w:asciiTheme="majorBidi" w:hAnsiTheme="majorBidi" w:cstheme="majorBidi"/>
          <w:sz w:val="24"/>
          <w:szCs w:val="24"/>
        </w:rPr>
      </w:pPr>
      <w:r w:rsidRPr="00B97F4E">
        <w:rPr>
          <w:rFonts w:asciiTheme="majorBidi" w:hAnsiTheme="majorBidi" w:cstheme="majorBidi"/>
          <w:sz w:val="24"/>
          <w:szCs w:val="24"/>
        </w:rPr>
        <w:t>Dekis Aldamawan (1197050135)</w:t>
      </w:r>
    </w:p>
    <w:p w14:paraId="14B797E4" w14:textId="77777777" w:rsidR="000645F9" w:rsidRPr="007642F2" w:rsidRDefault="000645F9" w:rsidP="000645F9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Theme="majorBidi" w:hAnsi="Times New Roman" w:cs="Times New Roman"/>
          <w:b/>
          <w:sz w:val="24"/>
          <w:szCs w:val="24"/>
          <w:lang w:val="en-US"/>
        </w:rPr>
        <w:t>JURUSAN TEKNIK INFORMATIKA</w:t>
      </w:r>
    </w:p>
    <w:p w14:paraId="624AB8C7" w14:textId="77777777" w:rsidR="000645F9" w:rsidRPr="000C19DC" w:rsidRDefault="000645F9" w:rsidP="000645F9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0C19DC">
        <w:rPr>
          <w:rFonts w:ascii="Times New Roman" w:eastAsiaTheme="majorBidi" w:hAnsi="Times New Roman" w:cs="Times New Roman"/>
          <w:b/>
          <w:sz w:val="24"/>
          <w:szCs w:val="24"/>
        </w:rPr>
        <w:t>FAKULTAS SAINS DAN TEKNOLOGI</w:t>
      </w:r>
    </w:p>
    <w:p w14:paraId="679F97E9" w14:textId="77777777" w:rsidR="000645F9" w:rsidRDefault="000645F9" w:rsidP="000645F9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0C19DC">
        <w:rPr>
          <w:rFonts w:ascii="Times New Roman" w:eastAsiaTheme="majorBidi" w:hAnsi="Times New Roman" w:cs="Times New Roman"/>
          <w:b/>
          <w:sz w:val="24"/>
          <w:szCs w:val="24"/>
        </w:rPr>
        <w:t>UNIVERSITAS ISLAM NEGERI SUNAN GUNUNG DJATI</w:t>
      </w:r>
    </w:p>
    <w:p w14:paraId="7093BBE1" w14:textId="77777777" w:rsidR="000645F9" w:rsidRPr="000C19DC" w:rsidRDefault="000645F9" w:rsidP="000645F9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0C19DC">
        <w:rPr>
          <w:rFonts w:ascii="Times New Roman" w:eastAsiaTheme="majorBidi" w:hAnsi="Times New Roman" w:cs="Times New Roman"/>
          <w:b/>
          <w:sz w:val="24"/>
          <w:szCs w:val="24"/>
        </w:rPr>
        <w:t>BANDUNG</w:t>
      </w:r>
    </w:p>
    <w:p w14:paraId="6E9B98B4" w14:textId="77777777" w:rsidR="000645F9" w:rsidRPr="0032072B" w:rsidRDefault="000645F9" w:rsidP="000645F9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0C19DC">
        <w:rPr>
          <w:rFonts w:ascii="Times New Roman" w:eastAsiaTheme="majorBidi" w:hAnsi="Times New Roman" w:cs="Times New Roman"/>
          <w:b/>
          <w:sz w:val="24"/>
          <w:szCs w:val="24"/>
        </w:rPr>
        <w:t>20</w:t>
      </w:r>
      <w:r w:rsidRPr="007E6BBF">
        <w:rPr>
          <w:rFonts w:ascii="Times New Roman" w:eastAsiaTheme="majorBidi" w:hAnsi="Times New Roman" w:cs="Times New Roman"/>
          <w:b/>
          <w:sz w:val="24"/>
          <w:szCs w:val="24"/>
        </w:rPr>
        <w:t>20/2021</w:t>
      </w:r>
    </w:p>
    <w:p w14:paraId="623E15DE" w14:textId="77777777" w:rsidR="00C8753B" w:rsidRDefault="00C8753B" w:rsidP="000645F9">
      <w:pPr>
        <w:jc w:val="center"/>
      </w:pPr>
    </w:p>
    <w:p w14:paraId="02D9D5D2" w14:textId="77777777" w:rsidR="00B97F4E" w:rsidRDefault="00B97F4E" w:rsidP="00B97F4E">
      <w:pPr>
        <w:pStyle w:val="ListParagraph"/>
        <w:numPr>
          <w:ilvl w:val="0"/>
          <w:numId w:val="5"/>
        </w:numPr>
      </w:pPr>
      <w:r>
        <w:lastRenderedPageBreak/>
        <w:t>Deskripsi Program</w:t>
      </w:r>
    </w:p>
    <w:p w14:paraId="79EC898A" w14:textId="77777777" w:rsidR="00171C66" w:rsidRDefault="00B97F4E" w:rsidP="00171C66">
      <w:pPr>
        <w:ind w:left="720" w:firstLine="720"/>
      </w:pPr>
      <w:r>
        <w:t xml:space="preserve">Program </w:t>
      </w:r>
      <w:r w:rsidR="00171C66">
        <w:t>ini dibuat berdasarkan materi-materi yang sudah dipaparkan. Program ini memuat beberapa menu seperti:</w:t>
      </w:r>
    </w:p>
    <w:p w14:paraId="02657271" w14:textId="77777777" w:rsidR="00171C66" w:rsidRPr="007E1513" w:rsidRDefault="00171C66" w:rsidP="00171C66">
      <w:pPr>
        <w:pStyle w:val="ListParagraph"/>
        <w:numPr>
          <w:ilvl w:val="0"/>
          <w:numId w:val="7"/>
        </w:numPr>
      </w:pPr>
      <w:r w:rsidRPr="007E1513">
        <w:t>System loket transportasi laut</w:t>
      </w:r>
      <w:r w:rsidR="007E1513" w:rsidRPr="007E1513">
        <w:t xml:space="preserve"> (Muhammad Syarif Setiadi(1197050091))</w:t>
      </w:r>
    </w:p>
    <w:p w14:paraId="08E41479" w14:textId="77777777" w:rsidR="00171C66" w:rsidRPr="007E1513" w:rsidRDefault="00171C66" w:rsidP="00171C66">
      <w:pPr>
        <w:pStyle w:val="ListParagraph"/>
        <w:numPr>
          <w:ilvl w:val="0"/>
          <w:numId w:val="7"/>
        </w:numPr>
      </w:pPr>
      <w:r w:rsidRPr="007E1513">
        <w:t>System Transportasi udara</w:t>
      </w:r>
      <w:r w:rsidR="007E1513" w:rsidRPr="007E1513">
        <w:t xml:space="preserve"> (</w:t>
      </w:r>
      <w:r w:rsidR="007E1513" w:rsidRPr="007E1513">
        <w:rPr>
          <w:rFonts w:cstheme="majorBidi"/>
        </w:rPr>
        <w:t>Dekis Aldamawan (1197050135))</w:t>
      </w:r>
    </w:p>
    <w:p w14:paraId="30F21B03" w14:textId="77777777" w:rsidR="00171C66" w:rsidRPr="007E1513" w:rsidRDefault="00171C66" w:rsidP="00171C66">
      <w:pPr>
        <w:pStyle w:val="ListParagraph"/>
        <w:numPr>
          <w:ilvl w:val="0"/>
          <w:numId w:val="7"/>
        </w:numPr>
      </w:pPr>
      <w:r w:rsidRPr="007E1513">
        <w:t>System penjadwalan praktik dokter</w:t>
      </w:r>
      <w:r w:rsidR="007E1513" w:rsidRPr="007E1513">
        <w:t xml:space="preserve"> (</w:t>
      </w:r>
      <w:r w:rsidR="007E1513" w:rsidRPr="007E1513">
        <w:rPr>
          <w:rFonts w:cstheme="majorBidi"/>
        </w:rPr>
        <w:t>Intan Permata S (1197050052))</w:t>
      </w:r>
    </w:p>
    <w:p w14:paraId="5302FD46" w14:textId="77777777" w:rsidR="00171C66" w:rsidRPr="007E1513" w:rsidRDefault="00171C66" w:rsidP="00171C66">
      <w:pPr>
        <w:pStyle w:val="ListParagraph"/>
        <w:numPr>
          <w:ilvl w:val="0"/>
          <w:numId w:val="7"/>
        </w:numPr>
      </w:pPr>
      <w:r w:rsidRPr="007E1513">
        <w:t>System toko buku</w:t>
      </w:r>
      <w:r w:rsidR="007E1513" w:rsidRPr="007E1513">
        <w:t xml:space="preserve"> (</w:t>
      </w:r>
      <w:r w:rsidR="007E1513" w:rsidRPr="007E1513">
        <w:rPr>
          <w:rFonts w:cstheme="majorBidi"/>
        </w:rPr>
        <w:t>Dini Nurul H A (1197050031))</w:t>
      </w:r>
    </w:p>
    <w:p w14:paraId="34BB440E" w14:textId="77777777" w:rsidR="00171C66" w:rsidRDefault="00171C66" w:rsidP="00171C66">
      <w:pPr>
        <w:ind w:left="1440"/>
      </w:pPr>
      <w:r>
        <w:t>Dimana beberapa menu mengadaptasi methode sebagai berikut:</w:t>
      </w:r>
    </w:p>
    <w:p w14:paraId="0F2E922C" w14:textId="77777777" w:rsidR="00171C66" w:rsidRDefault="00171C66" w:rsidP="00171C66">
      <w:pPr>
        <w:pStyle w:val="ListParagraph"/>
        <w:numPr>
          <w:ilvl w:val="0"/>
          <w:numId w:val="8"/>
        </w:numPr>
      </w:pPr>
      <w:r>
        <w:t>Queue</w:t>
      </w:r>
    </w:p>
    <w:p w14:paraId="08AA6799" w14:textId="77777777" w:rsidR="00171C66" w:rsidRDefault="00171C66" w:rsidP="00171C66">
      <w:pPr>
        <w:pStyle w:val="ListParagraph"/>
        <w:numPr>
          <w:ilvl w:val="0"/>
          <w:numId w:val="8"/>
        </w:numPr>
      </w:pPr>
      <w:r>
        <w:t>Stack</w:t>
      </w:r>
    </w:p>
    <w:p w14:paraId="0C55023F" w14:textId="77777777" w:rsidR="00171C66" w:rsidRDefault="00171C66" w:rsidP="00171C66">
      <w:pPr>
        <w:pStyle w:val="ListParagraph"/>
        <w:numPr>
          <w:ilvl w:val="0"/>
          <w:numId w:val="8"/>
        </w:numPr>
      </w:pPr>
      <w:r>
        <w:t>Linked list</w:t>
      </w:r>
    </w:p>
    <w:p w14:paraId="3443DE10" w14:textId="77777777" w:rsidR="00171C66" w:rsidRDefault="00171C66" w:rsidP="00171C66">
      <w:pPr>
        <w:pStyle w:val="ListParagraph"/>
        <w:numPr>
          <w:ilvl w:val="0"/>
          <w:numId w:val="8"/>
        </w:numPr>
      </w:pPr>
      <w:r>
        <w:t>Hash, Hashtable, HashMap</w:t>
      </w:r>
    </w:p>
    <w:p w14:paraId="2AAAE7FA" w14:textId="77777777" w:rsidR="00171C66" w:rsidRDefault="00171C66" w:rsidP="00171C66">
      <w:pPr>
        <w:pStyle w:val="ListParagraph"/>
        <w:numPr>
          <w:ilvl w:val="0"/>
          <w:numId w:val="8"/>
        </w:numPr>
      </w:pPr>
      <w:r>
        <w:t>Set</w:t>
      </w:r>
    </w:p>
    <w:p w14:paraId="79922554" w14:textId="77777777" w:rsidR="00171C66" w:rsidRDefault="00171C66" w:rsidP="00171C66">
      <w:pPr>
        <w:pStyle w:val="ListParagraph"/>
        <w:numPr>
          <w:ilvl w:val="0"/>
          <w:numId w:val="8"/>
        </w:numPr>
      </w:pPr>
      <w:r>
        <w:t>Array list</w:t>
      </w:r>
    </w:p>
    <w:p w14:paraId="76AEFA9A" w14:textId="77777777" w:rsidR="00171C66" w:rsidRDefault="00171C66" w:rsidP="00171C66">
      <w:pPr>
        <w:ind w:left="1440"/>
      </w:pPr>
      <w:r>
        <w:t>Dan beberapa tambahan seperti:</w:t>
      </w:r>
    </w:p>
    <w:p w14:paraId="31D0E626" w14:textId="77777777" w:rsidR="00171C66" w:rsidRDefault="00171C66" w:rsidP="00171C66">
      <w:pPr>
        <w:pStyle w:val="ListParagraph"/>
        <w:numPr>
          <w:ilvl w:val="0"/>
          <w:numId w:val="9"/>
        </w:numPr>
      </w:pPr>
      <w:r>
        <w:t>Request API</w:t>
      </w:r>
    </w:p>
    <w:p w14:paraId="361A118D" w14:textId="77777777" w:rsidR="00171C66" w:rsidRDefault="00171C66" w:rsidP="00171C66">
      <w:pPr>
        <w:pStyle w:val="ListParagraph"/>
        <w:numPr>
          <w:ilvl w:val="0"/>
          <w:numId w:val="9"/>
        </w:numPr>
      </w:pPr>
      <w:r>
        <w:t>Random</w:t>
      </w:r>
    </w:p>
    <w:p w14:paraId="21202E95" w14:textId="77777777" w:rsidR="00171C66" w:rsidRDefault="00F4762A" w:rsidP="00171C66">
      <w:pPr>
        <w:pStyle w:val="ListParagraph"/>
        <w:numPr>
          <w:ilvl w:val="0"/>
          <w:numId w:val="9"/>
        </w:numPr>
      </w:pPr>
      <w:r>
        <w:t>String formater</w:t>
      </w:r>
    </w:p>
    <w:p w14:paraId="6AA7D43B" w14:textId="77777777" w:rsidR="00F4762A" w:rsidRDefault="00F4762A" w:rsidP="00171C66">
      <w:pPr>
        <w:pStyle w:val="ListParagraph"/>
        <w:numPr>
          <w:ilvl w:val="0"/>
          <w:numId w:val="9"/>
        </w:numPr>
      </w:pPr>
      <w:r>
        <w:t>File</w:t>
      </w:r>
    </w:p>
    <w:p w14:paraId="4385CDED" w14:textId="77777777" w:rsidR="00F4762A" w:rsidRDefault="00F4762A" w:rsidP="00171C66">
      <w:pPr>
        <w:pStyle w:val="ListParagraph"/>
        <w:numPr>
          <w:ilvl w:val="0"/>
          <w:numId w:val="9"/>
        </w:numPr>
      </w:pPr>
      <w:r>
        <w:t xml:space="preserve">Loading Animation </w:t>
      </w:r>
    </w:p>
    <w:p w14:paraId="7F39C58D" w14:textId="77777777" w:rsidR="00F4762A" w:rsidRDefault="00F4762A" w:rsidP="00171C66">
      <w:pPr>
        <w:pStyle w:val="ListParagraph"/>
        <w:numPr>
          <w:ilvl w:val="0"/>
          <w:numId w:val="9"/>
        </w:numPr>
      </w:pPr>
      <w:r>
        <w:t>File finder</w:t>
      </w:r>
    </w:p>
    <w:p w14:paraId="665CA4DC" w14:textId="77777777" w:rsidR="00F4762A" w:rsidRDefault="00F4762A" w:rsidP="00171C66">
      <w:pPr>
        <w:pStyle w:val="ListParagraph"/>
        <w:numPr>
          <w:ilvl w:val="0"/>
          <w:numId w:val="9"/>
        </w:numPr>
      </w:pPr>
      <w:r>
        <w:t>Read File CSV from API</w:t>
      </w:r>
    </w:p>
    <w:p w14:paraId="0B2D88D5" w14:textId="77777777" w:rsidR="00067D20" w:rsidRDefault="00964C70" w:rsidP="00F4762A">
      <w:pPr>
        <w:ind w:left="1440"/>
      </w:pPr>
      <w:r>
        <w:t>Syarat:</w:t>
      </w:r>
    </w:p>
    <w:p w14:paraId="6CE6FEFC" w14:textId="77777777" w:rsidR="00964C70" w:rsidRDefault="00964C70" w:rsidP="00964C70">
      <w:pPr>
        <w:pStyle w:val="ListParagraph"/>
        <w:numPr>
          <w:ilvl w:val="0"/>
          <w:numId w:val="14"/>
        </w:numPr>
      </w:pPr>
      <w:r>
        <w:t>Jika menjalankan submenu informasi covid 19 , user harus terkoneksi internet</w:t>
      </w:r>
    </w:p>
    <w:p w14:paraId="74D0FECF" w14:textId="77777777" w:rsidR="00F4762A" w:rsidRDefault="00F4762A" w:rsidP="00F4762A">
      <w:pPr>
        <w:ind w:left="1440"/>
      </w:pPr>
      <w:r>
        <w:t>Kelebihan :</w:t>
      </w:r>
    </w:p>
    <w:p w14:paraId="10CC2F62" w14:textId="77777777" w:rsidR="00F4762A" w:rsidRDefault="00F4762A" w:rsidP="00F4762A">
      <w:pPr>
        <w:pStyle w:val="ListParagraph"/>
        <w:numPr>
          <w:ilvl w:val="0"/>
          <w:numId w:val="10"/>
        </w:numPr>
      </w:pPr>
      <w:r>
        <w:t>Dapat menjalankan beberapa file java dengan hanya 1 program</w:t>
      </w:r>
    </w:p>
    <w:p w14:paraId="04427089" w14:textId="77777777" w:rsidR="00F4762A" w:rsidRDefault="00F4762A" w:rsidP="00F4762A">
      <w:pPr>
        <w:pStyle w:val="ListParagraph"/>
        <w:numPr>
          <w:ilvl w:val="0"/>
          <w:numId w:val="10"/>
        </w:numPr>
      </w:pPr>
      <w:r>
        <w:t>Ketika dijalankan , program dapat memenuhi layar di cmd</w:t>
      </w:r>
    </w:p>
    <w:p w14:paraId="03E3F883" w14:textId="77777777" w:rsidR="00F4762A" w:rsidRDefault="006A5FF0" w:rsidP="006A5FF0">
      <w:pPr>
        <w:ind w:left="1440"/>
      </w:pPr>
      <w:r>
        <w:t>Kekurangan :</w:t>
      </w:r>
    </w:p>
    <w:p w14:paraId="5BC16AAB" w14:textId="77777777" w:rsidR="006A5FF0" w:rsidRDefault="006A5FF0" w:rsidP="006A5FF0">
      <w:pPr>
        <w:pStyle w:val="ListParagraph"/>
        <w:numPr>
          <w:ilvl w:val="0"/>
          <w:numId w:val="11"/>
        </w:numPr>
      </w:pPr>
      <w:r>
        <w:t>Ada beberapa inputan yang tidak bisa menangani kesalahan input.</w:t>
      </w:r>
    </w:p>
    <w:p w14:paraId="2625FAFD" w14:textId="77777777" w:rsidR="006A5FF0" w:rsidRDefault="006A5FF0" w:rsidP="006A5FF0">
      <w:pPr>
        <w:ind w:left="1440"/>
      </w:pPr>
      <w:r>
        <w:t>Cara menjalankan program:</w:t>
      </w:r>
    </w:p>
    <w:p w14:paraId="1A1A7FB9" w14:textId="77777777" w:rsidR="006A5FF0" w:rsidRDefault="006A5FF0" w:rsidP="006A5FF0">
      <w:pPr>
        <w:pStyle w:val="ListParagraph"/>
        <w:numPr>
          <w:ilvl w:val="0"/>
          <w:numId w:val="11"/>
        </w:numPr>
      </w:pPr>
      <w:r>
        <w:t>Extrak file Kelompok6.zip</w:t>
      </w:r>
    </w:p>
    <w:p w14:paraId="05A29E73" w14:textId="77777777" w:rsidR="006A5FF0" w:rsidRDefault="006A5FF0" w:rsidP="006A5FF0">
      <w:pPr>
        <w:pStyle w:val="ListParagraph"/>
        <w:numPr>
          <w:ilvl w:val="0"/>
          <w:numId w:val="11"/>
        </w:numPr>
      </w:pPr>
      <w:r>
        <w:t>Buka cmd , lalu arahkan ke dir Kelompok6</w:t>
      </w:r>
    </w:p>
    <w:p w14:paraId="4AA544C5" w14:textId="77777777" w:rsidR="006A5FF0" w:rsidRDefault="006A5FF0" w:rsidP="006A5FF0">
      <w:pPr>
        <w:pStyle w:val="ListParagraph"/>
        <w:numPr>
          <w:ilvl w:val="0"/>
          <w:numId w:val="11"/>
        </w:numPr>
      </w:pPr>
      <w:r>
        <w:t>Compile program dengan mengetik “javac Kelompok6.java”</w:t>
      </w:r>
    </w:p>
    <w:p w14:paraId="414C0CBD" w14:textId="77777777" w:rsidR="006A5FF0" w:rsidRDefault="006A5FF0" w:rsidP="006A5FF0">
      <w:pPr>
        <w:pStyle w:val="ListParagraph"/>
        <w:numPr>
          <w:ilvl w:val="0"/>
          <w:numId w:val="11"/>
        </w:numPr>
      </w:pPr>
      <w:r>
        <w:t>Jalankan program dengan mengetik “java Kelompok6”</w:t>
      </w:r>
    </w:p>
    <w:p w14:paraId="1D9179F7" w14:textId="77777777" w:rsidR="006A5FF0" w:rsidRDefault="006A5FF0" w:rsidP="006A5FF0">
      <w:pPr>
        <w:pStyle w:val="ListParagraph"/>
        <w:numPr>
          <w:ilvl w:val="0"/>
          <w:numId w:val="5"/>
        </w:numPr>
      </w:pPr>
      <w:r>
        <w:lastRenderedPageBreak/>
        <w:t>Flowchart</w:t>
      </w:r>
    </w:p>
    <w:p w14:paraId="7100C142" w14:textId="77777777" w:rsidR="006A5FF0" w:rsidRDefault="006A5FF0" w:rsidP="006A5FF0">
      <w:pPr>
        <w:pStyle w:val="ListParagraph"/>
        <w:numPr>
          <w:ilvl w:val="0"/>
          <w:numId w:val="12"/>
        </w:numPr>
      </w:pPr>
      <w:r>
        <w:t>Program Utama</w:t>
      </w:r>
      <w:r w:rsidR="00D0303C">
        <w:t xml:space="preserve"> Kelompok6.java</w:t>
      </w:r>
    </w:p>
    <w:p w14:paraId="4502FA96" w14:textId="77777777" w:rsidR="00F4762A" w:rsidRDefault="00F4762A" w:rsidP="00F4762A">
      <w:pPr>
        <w:ind w:left="1440"/>
      </w:pPr>
    </w:p>
    <w:p w14:paraId="1E541ED7" w14:textId="77777777" w:rsidR="00171C66" w:rsidRDefault="006A5FF0" w:rsidP="00171C66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65C5056" wp14:editId="2E82D7A6">
                <wp:simplePos x="0" y="0"/>
                <wp:positionH relativeFrom="column">
                  <wp:posOffset>2178756</wp:posOffset>
                </wp:positionH>
                <wp:positionV relativeFrom="paragraph">
                  <wp:posOffset>112889</wp:posOffset>
                </wp:positionV>
                <wp:extent cx="880533" cy="361244"/>
                <wp:effectExtent l="0" t="0" r="15240" b="20320"/>
                <wp:wrapNone/>
                <wp:docPr id="115" name="Flowchart: Alternate Proces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33" cy="361244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6AC39" w14:textId="77777777" w:rsidR="004475DF" w:rsidRDefault="004475DF" w:rsidP="006A5FF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65C505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15" o:spid="_x0000_s1026" type="#_x0000_t176" style="position:absolute;left:0;text-align:left;margin-left:171.55pt;margin-top:8.9pt;width:69.35pt;height:28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" fillcolor="#4f81bd [3204]" strokecolor="#243f60 [1604]" strokeweight="2pt">
                <v:textbox>
                  <w:txbxContent>
                    <w:p w14:paraId="4716AC39" w14:textId="77777777" w:rsidR="004475DF" w:rsidRDefault="004475DF" w:rsidP="006A5FF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1C2FE97C" w14:textId="77777777" w:rsidR="00B97F4E" w:rsidRDefault="001B572D" w:rsidP="00171C66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97BE10" wp14:editId="146365F3">
                <wp:simplePos x="0" y="0"/>
                <wp:positionH relativeFrom="column">
                  <wp:posOffset>3672770</wp:posOffset>
                </wp:positionH>
                <wp:positionV relativeFrom="paragraph">
                  <wp:posOffset>1011767</wp:posOffset>
                </wp:positionV>
                <wp:extent cx="338667" cy="293370"/>
                <wp:effectExtent l="0" t="0" r="23495" b="1143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4435A" w14:textId="77777777" w:rsidR="004475DF" w:rsidRDefault="004475DF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C97BE10" id="_x0000_t202" coordsize="21600,21600" o:spt="202" path="m,l,21600r21600,l21600,xe">
                <v:stroke joinstyle="miter"/>
                <v:path gradientshapeok="t" o:connecttype="rect"/>
              </v:shapetype>
              <v:shape id="Text Box 173" o:spid="_x0000_s1027" type="#_x0000_t202" style="position:absolute;margin-left:289.2pt;margin-top:79.65pt;width:26.65pt;height:23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" fillcolor="white [3201]" strokeweight=".5pt">
                <v:textbox>
                  <w:txbxContent>
                    <w:p w14:paraId="0154435A" w14:textId="77777777" w:rsidR="004475DF" w:rsidRDefault="004475DF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4AD1C0" wp14:editId="055D8E9E">
                <wp:simplePos x="0" y="0"/>
                <wp:positionH relativeFrom="column">
                  <wp:posOffset>3667125</wp:posOffset>
                </wp:positionH>
                <wp:positionV relativeFrom="paragraph">
                  <wp:posOffset>2033270</wp:posOffset>
                </wp:positionV>
                <wp:extent cx="338667" cy="293370"/>
                <wp:effectExtent l="0" t="0" r="23495" b="1143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A3CBC" w14:textId="77777777" w:rsidR="004475DF" w:rsidRDefault="004475DF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4AD1C0" id="Text Box 172" o:spid="_x0000_s1028" type="#_x0000_t202" style="position:absolute;margin-left:288.75pt;margin-top:160.1pt;width:26.65pt;height:23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" fillcolor="white [3201]" strokeweight=".5pt">
                <v:textbox>
                  <w:txbxContent>
                    <w:p w14:paraId="166A3CBC" w14:textId="77777777" w:rsidR="004475DF" w:rsidRDefault="004475DF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34EB08" wp14:editId="1629957C">
                <wp:simplePos x="0" y="0"/>
                <wp:positionH relativeFrom="column">
                  <wp:posOffset>3684270</wp:posOffset>
                </wp:positionH>
                <wp:positionV relativeFrom="paragraph">
                  <wp:posOffset>3190311</wp:posOffset>
                </wp:positionV>
                <wp:extent cx="338667" cy="293370"/>
                <wp:effectExtent l="0" t="0" r="23495" b="1143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5711E" w14:textId="77777777" w:rsidR="004475DF" w:rsidRDefault="004475DF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34EB08" id="Text Box 171" o:spid="_x0000_s1029" type="#_x0000_t202" style="position:absolute;margin-left:290.1pt;margin-top:251.2pt;width:26.65pt;height:23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" fillcolor="white [3201]" strokeweight=".5pt">
                <v:textbox>
                  <w:txbxContent>
                    <w:p w14:paraId="5835711E" w14:textId="77777777" w:rsidR="004475DF" w:rsidRDefault="004475DF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586806" wp14:editId="5E9B8DF0">
                <wp:simplePos x="0" y="0"/>
                <wp:positionH relativeFrom="column">
                  <wp:posOffset>3735070</wp:posOffset>
                </wp:positionH>
                <wp:positionV relativeFrom="paragraph">
                  <wp:posOffset>4313907</wp:posOffset>
                </wp:positionV>
                <wp:extent cx="338667" cy="293370"/>
                <wp:effectExtent l="0" t="0" r="23495" b="1143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5D985" w14:textId="77777777" w:rsidR="004475DF" w:rsidRDefault="004475DF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586806" id="Text Box 170" o:spid="_x0000_s1030" type="#_x0000_t202" style="position:absolute;margin-left:294.1pt;margin-top:339.7pt;width:26.65pt;height:23.1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" fillcolor="white [3201]" strokeweight=".5pt">
                <v:textbox>
                  <w:txbxContent>
                    <w:p w14:paraId="0CB5D985" w14:textId="77777777" w:rsidR="004475DF" w:rsidRDefault="004475DF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A10F46" wp14:editId="0DD3B72A">
                <wp:simplePos x="0" y="0"/>
                <wp:positionH relativeFrom="column">
                  <wp:posOffset>3684411</wp:posOffset>
                </wp:positionH>
                <wp:positionV relativeFrom="paragraph">
                  <wp:posOffset>5347123</wp:posOffset>
                </wp:positionV>
                <wp:extent cx="338667" cy="293370"/>
                <wp:effectExtent l="0" t="0" r="23495" b="1143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BB7FB" w14:textId="77777777" w:rsidR="004475DF" w:rsidRDefault="004475DF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A10F46" id="Text Box 169" o:spid="_x0000_s1031" type="#_x0000_t202" style="position:absolute;margin-left:290.1pt;margin-top:421.05pt;width:26.65pt;height:23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" fillcolor="white [3201]" strokeweight=".5pt">
                <v:textbox>
                  <w:txbxContent>
                    <w:p w14:paraId="73FBB7FB" w14:textId="77777777" w:rsidR="004475DF" w:rsidRDefault="004475DF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268BB8" wp14:editId="77CAD3ED">
                <wp:simplePos x="0" y="0"/>
                <wp:positionH relativeFrom="column">
                  <wp:posOffset>292100</wp:posOffset>
                </wp:positionH>
                <wp:positionV relativeFrom="paragraph">
                  <wp:posOffset>3083984</wp:posOffset>
                </wp:positionV>
                <wp:extent cx="338667" cy="293370"/>
                <wp:effectExtent l="0" t="0" r="23495" b="1143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AFD32" w14:textId="77777777" w:rsidR="004475DF" w:rsidRDefault="004475DF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268BB8" id="Text Box 168" o:spid="_x0000_s1032" type="#_x0000_t202" style="position:absolute;margin-left:23pt;margin-top:242.85pt;width:26.65pt;height:23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" fillcolor="white [3201]" strokeweight=".5pt">
                <v:textbox>
                  <w:txbxContent>
                    <w:p w14:paraId="6CFAFD32" w14:textId="77777777" w:rsidR="004475DF" w:rsidRDefault="004475DF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31333E" wp14:editId="6987AD02">
                <wp:simplePos x="0" y="0"/>
                <wp:positionH relativeFrom="column">
                  <wp:posOffset>3086665</wp:posOffset>
                </wp:positionH>
                <wp:positionV relativeFrom="paragraph">
                  <wp:posOffset>6013803</wp:posOffset>
                </wp:positionV>
                <wp:extent cx="338667" cy="293370"/>
                <wp:effectExtent l="0" t="0" r="23495" b="1143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90959" w14:textId="77777777" w:rsidR="004475DF" w:rsidRDefault="004475DF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31333E" id="Text Box 167" o:spid="_x0000_s1033" type="#_x0000_t202" style="position:absolute;margin-left:243.05pt;margin-top:473.55pt;width:26.65pt;height:23.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" fillcolor="white [3201]" strokeweight=".5pt">
                <v:textbox>
                  <w:txbxContent>
                    <w:p w14:paraId="1B290959" w14:textId="77777777" w:rsidR="004475DF" w:rsidRDefault="004475DF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051D9D" wp14:editId="004DDB7E">
                <wp:simplePos x="0" y="0"/>
                <wp:positionH relativeFrom="column">
                  <wp:posOffset>3081091</wp:posOffset>
                </wp:positionH>
                <wp:positionV relativeFrom="paragraph">
                  <wp:posOffset>4924425</wp:posOffset>
                </wp:positionV>
                <wp:extent cx="338667" cy="293370"/>
                <wp:effectExtent l="0" t="0" r="23495" b="1143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83103" w14:textId="77777777" w:rsidR="004475DF" w:rsidRDefault="004475DF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51D9D" id="Text Box 166" o:spid="_x0000_s1034" type="#_x0000_t202" style="position:absolute;margin-left:242.6pt;margin-top:387.75pt;width:26.65pt;height:23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" fillcolor="white [3201]" strokeweight=".5pt">
                <v:textbox>
                  <w:txbxContent>
                    <w:p w14:paraId="26783103" w14:textId="77777777" w:rsidR="004475DF" w:rsidRDefault="004475DF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EA20E1" wp14:editId="41FC22BE">
                <wp:simplePos x="0" y="0"/>
                <wp:positionH relativeFrom="column">
                  <wp:posOffset>3087300</wp:posOffset>
                </wp:positionH>
                <wp:positionV relativeFrom="paragraph">
                  <wp:posOffset>3858049</wp:posOffset>
                </wp:positionV>
                <wp:extent cx="338667" cy="293370"/>
                <wp:effectExtent l="0" t="0" r="23495" b="1143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B7727" w14:textId="77777777" w:rsidR="004475DF" w:rsidRDefault="004475DF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EA20E1" id="Text Box 165" o:spid="_x0000_s1035" type="#_x0000_t202" style="position:absolute;margin-left:243.1pt;margin-top:303.8pt;width:26.65pt;height:23.1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" fillcolor="white [3201]" strokeweight=".5pt">
                <v:textbox>
                  <w:txbxContent>
                    <w:p w14:paraId="648B7727" w14:textId="77777777" w:rsidR="004475DF" w:rsidRDefault="004475DF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CDB46F" wp14:editId="6E8FBEE4">
                <wp:simplePos x="0" y="0"/>
                <wp:positionH relativeFrom="column">
                  <wp:posOffset>3081726</wp:posOffset>
                </wp:positionH>
                <wp:positionV relativeFrom="paragraph">
                  <wp:posOffset>2723586</wp:posOffset>
                </wp:positionV>
                <wp:extent cx="338667" cy="293370"/>
                <wp:effectExtent l="0" t="0" r="23495" b="1143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691A2" w14:textId="77777777" w:rsidR="004475DF" w:rsidRDefault="004475DF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CDB46F" id="Text Box 164" o:spid="_x0000_s1036" type="#_x0000_t202" style="position:absolute;margin-left:242.65pt;margin-top:214.45pt;width:26.65pt;height:23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" fillcolor="white [3201]" strokeweight=".5pt">
                <v:textbox>
                  <w:txbxContent>
                    <w:p w14:paraId="6BE691A2" w14:textId="77777777" w:rsidR="004475DF" w:rsidRDefault="004475DF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9B365B" wp14:editId="2C80F3F0">
                <wp:simplePos x="0" y="0"/>
                <wp:positionH relativeFrom="column">
                  <wp:posOffset>3087653</wp:posOffset>
                </wp:positionH>
                <wp:positionV relativeFrom="paragraph">
                  <wp:posOffset>1623624</wp:posOffset>
                </wp:positionV>
                <wp:extent cx="338667" cy="293370"/>
                <wp:effectExtent l="0" t="0" r="23495" b="1143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AE7ED" w14:textId="77777777" w:rsidR="004475DF" w:rsidRDefault="004475DF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9B365B" id="Text Box 163" o:spid="_x0000_s1037" type="#_x0000_t202" style="position:absolute;margin-left:243.1pt;margin-top:127.85pt;width:26.65pt;height:23.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" fillcolor="white [3201]" strokeweight=".5pt">
                <v:textbox>
                  <w:txbxContent>
                    <w:p w14:paraId="1E0AE7ED" w14:textId="77777777" w:rsidR="004475DF" w:rsidRDefault="004475DF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1AFE79" wp14:editId="28A16251">
                <wp:simplePos x="0" y="0"/>
                <wp:positionH relativeFrom="column">
                  <wp:posOffset>-598381</wp:posOffset>
                </wp:positionH>
                <wp:positionV relativeFrom="paragraph">
                  <wp:posOffset>2431133</wp:posOffset>
                </wp:positionV>
                <wp:extent cx="338667" cy="293370"/>
                <wp:effectExtent l="0" t="0" r="23495" b="1143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7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9926E" w14:textId="77777777" w:rsidR="004475DF" w:rsidRDefault="004475DF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1AFE79" id="Text Box 162" o:spid="_x0000_s1038" type="#_x0000_t202" style="position:absolute;margin-left:-47.1pt;margin-top:191.45pt;width:26.65pt;height:23.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" fillcolor="white [3201]" strokeweight=".5pt">
                <v:textbox>
                  <w:txbxContent>
                    <w:p w14:paraId="1FF9926E" w14:textId="77777777" w:rsidR="004475DF" w:rsidRDefault="004475DF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4588A7" wp14:editId="50985698">
                <wp:simplePos x="0" y="0"/>
                <wp:positionH relativeFrom="column">
                  <wp:posOffset>440055</wp:posOffset>
                </wp:positionH>
                <wp:positionV relativeFrom="paragraph">
                  <wp:posOffset>6438829</wp:posOffset>
                </wp:positionV>
                <wp:extent cx="1016000" cy="428978"/>
                <wp:effectExtent l="0" t="0" r="12700" b="28575"/>
                <wp:wrapNone/>
                <wp:docPr id="161" name="Flowchart: Alternate Proces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42897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7517D" w14:textId="77777777" w:rsidR="004475DF" w:rsidRDefault="004475DF" w:rsidP="00D0303C">
                            <w:pPr>
                              <w:jc w:val="center"/>
                            </w:pPr>
                            <w:r>
                              <w:t xml:space="preserve">Finish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4588A7" id="Flowchart: Alternate Process 161" o:spid="_x0000_s1039" type="#_x0000_t176" style="position:absolute;margin-left:34.65pt;margin-top:507pt;width:80pt;height:33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" fillcolor="#4f81bd [3204]" strokecolor="#243f60 [1604]" strokeweight="2pt">
                <v:textbox>
                  <w:txbxContent>
                    <w:p w14:paraId="1607517D" w14:textId="77777777" w:rsidR="004475DF" w:rsidRDefault="004475DF" w:rsidP="00D0303C">
                      <w:pPr>
                        <w:jc w:val="center"/>
                      </w:pPr>
                      <w:r>
                        <w:t xml:space="preserve">Finish 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3EDC95" wp14:editId="29A13864">
                <wp:simplePos x="0" y="0"/>
                <wp:positionH relativeFrom="column">
                  <wp:posOffset>-587023</wp:posOffset>
                </wp:positionH>
                <wp:positionV relativeFrom="paragraph">
                  <wp:posOffset>6630388</wp:posOffset>
                </wp:positionV>
                <wp:extent cx="959555" cy="0"/>
                <wp:effectExtent l="0" t="76200" r="12065" b="11430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95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824CB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0" o:spid="_x0000_s1026" type="#_x0000_t32" style="position:absolute;margin-left:-46.2pt;margin-top:522.1pt;width:75.55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FD1C56" wp14:editId="1134D813">
                <wp:simplePos x="0" y="0"/>
                <wp:positionH relativeFrom="column">
                  <wp:posOffset>-587022</wp:posOffset>
                </wp:positionH>
                <wp:positionV relativeFrom="paragraph">
                  <wp:posOffset>2747363</wp:posOffset>
                </wp:positionV>
                <wp:extent cx="0" cy="3883378"/>
                <wp:effectExtent l="0" t="0" r="19050" b="22225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3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1182856" id="Straight Connector 159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2pt,216.35pt" to="-46.2pt,5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" strokecolor="#4579b8 [3044]"/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5219A9" wp14:editId="6FAF2A2E">
                <wp:simplePos x="0" y="0"/>
                <wp:positionH relativeFrom="column">
                  <wp:posOffset>-587022</wp:posOffset>
                </wp:positionH>
                <wp:positionV relativeFrom="paragraph">
                  <wp:posOffset>2747363</wp:posOffset>
                </wp:positionV>
                <wp:extent cx="327378" cy="0"/>
                <wp:effectExtent l="0" t="0" r="15875" b="1905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3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BCAF14" id="Straight Connector 158" o:spid="_x0000_s1026" style="position:absolute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2pt,216.35pt" to="-20.4pt,2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" strokecolor="#4579b8 [3044]"/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F212FC" wp14:editId="3ACF1328">
                <wp:simplePos x="0" y="0"/>
                <wp:positionH relativeFrom="column">
                  <wp:posOffset>3059289</wp:posOffset>
                </wp:positionH>
                <wp:positionV relativeFrom="paragraph">
                  <wp:posOffset>5952913</wp:posOffset>
                </wp:positionV>
                <wp:extent cx="0" cy="485916"/>
                <wp:effectExtent l="95250" t="0" r="57150" b="6667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9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2DE5A5" id="Straight Arrow Connector 157" o:spid="_x0000_s1026" type="#_x0000_t32" style="position:absolute;margin-left:240.9pt;margin-top:468.75pt;width:0;height:38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1EB58E" wp14:editId="7627E21F">
                <wp:simplePos x="0" y="0"/>
                <wp:positionH relativeFrom="column">
                  <wp:posOffset>2866390</wp:posOffset>
                </wp:positionH>
                <wp:positionV relativeFrom="paragraph">
                  <wp:posOffset>6506210</wp:posOffset>
                </wp:positionV>
                <wp:extent cx="485846" cy="485846"/>
                <wp:effectExtent l="0" t="0" r="28575" b="28575"/>
                <wp:wrapNone/>
                <wp:docPr id="156" name="Flowchart: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46" cy="48584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939A0" w14:textId="77777777" w:rsidR="004475DF" w:rsidRDefault="004475DF" w:rsidP="00D0303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51EB58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56" o:spid="_x0000_s1040" type="#_x0000_t120" style="position:absolute;margin-left:225.7pt;margin-top:512.3pt;width:38.25pt;height:38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" fillcolor="#4f81bd [3204]" strokecolor="#243f60 [1604]" strokeweight="2pt">
                <v:textbox>
                  <w:txbxContent>
                    <w:p w14:paraId="427939A0" w14:textId="77777777" w:rsidR="004475DF" w:rsidRDefault="004475DF" w:rsidP="00D0303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1AC1C9" wp14:editId="6489260B">
                <wp:simplePos x="0" y="0"/>
                <wp:positionH relativeFrom="column">
                  <wp:posOffset>2257778</wp:posOffset>
                </wp:positionH>
                <wp:positionV relativeFrom="paragraph">
                  <wp:posOffset>1291096</wp:posOffset>
                </wp:positionV>
                <wp:extent cx="270933" cy="0"/>
                <wp:effectExtent l="0" t="76200" r="15240" b="11430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93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2DB08E" id="Straight Arrow Connector 155" o:spid="_x0000_s1026" type="#_x0000_t32" style="position:absolute;margin-left:177.8pt;margin-top:101.65pt;width:21.35pt;height: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854EBB" wp14:editId="212A5ADD">
                <wp:simplePos x="0" y="0"/>
                <wp:positionH relativeFrom="column">
                  <wp:posOffset>2257566</wp:posOffset>
                </wp:positionH>
                <wp:positionV relativeFrom="paragraph">
                  <wp:posOffset>1291096</wp:posOffset>
                </wp:positionV>
                <wp:extent cx="0" cy="4448105"/>
                <wp:effectExtent l="0" t="0" r="19050" b="101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48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AC9FF3C" id="Straight Connector 154" o:spid="_x0000_s1026" style="position:absolute;flip: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101.65pt" to="177.75pt,4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" strokecolor="#4579b8 [3044]"/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EC9EBB" wp14:editId="409272F4">
                <wp:simplePos x="0" y="0"/>
                <wp:positionH relativeFrom="column">
                  <wp:posOffset>293510</wp:posOffset>
                </wp:positionH>
                <wp:positionV relativeFrom="paragraph">
                  <wp:posOffset>5739201</wp:posOffset>
                </wp:positionV>
                <wp:extent cx="1964267" cy="0"/>
                <wp:effectExtent l="0" t="0" r="17145" b="1905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4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2A85E9E" id="Straight Connector 153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pt,451.9pt" to="177.75pt,4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" strokecolor="#4579b8 [3044]"/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0E0C4" wp14:editId="32CBAF26">
                <wp:simplePos x="0" y="0"/>
                <wp:positionH relativeFrom="column">
                  <wp:posOffset>293511</wp:posOffset>
                </wp:positionH>
                <wp:positionV relativeFrom="paragraph">
                  <wp:posOffset>5411117</wp:posOffset>
                </wp:positionV>
                <wp:extent cx="0" cy="327801"/>
                <wp:effectExtent l="0" t="0" r="19050" b="1524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8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24C793D" id="Straight Connector 15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1pt,426.05pt" to="23.1pt,4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" strokecolor="#4579b8 [3044]"/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B0684" wp14:editId="0105DB43">
                <wp:simplePos x="0" y="0"/>
                <wp:positionH relativeFrom="column">
                  <wp:posOffset>3680178</wp:posOffset>
                </wp:positionH>
                <wp:positionV relativeFrom="paragraph">
                  <wp:posOffset>5659896</wp:posOffset>
                </wp:positionV>
                <wp:extent cx="699770" cy="0"/>
                <wp:effectExtent l="0" t="76200" r="24130" b="11430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727E5C" id="Straight Arrow Connector 151" o:spid="_x0000_s1026" type="#_x0000_t32" style="position:absolute;margin-left:289.8pt;margin-top:445.65pt;width:55.1pt;height:0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B93CA1" wp14:editId="5557DB88">
                <wp:simplePos x="0" y="0"/>
                <wp:positionH relativeFrom="column">
                  <wp:posOffset>3059289</wp:posOffset>
                </wp:positionH>
                <wp:positionV relativeFrom="paragraph">
                  <wp:posOffset>4903047</wp:posOffset>
                </wp:positionV>
                <wp:extent cx="0" cy="373027"/>
                <wp:effectExtent l="95250" t="0" r="95250" b="6540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0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1B15C2" id="Straight Arrow Connector 150" o:spid="_x0000_s1026" type="#_x0000_t32" style="position:absolute;margin-left:240.9pt;margin-top:386.05pt;width:0;height:29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8DDD0E" wp14:editId="2B662419">
                <wp:simplePos x="0" y="0"/>
                <wp:positionH relativeFrom="column">
                  <wp:posOffset>3680178</wp:posOffset>
                </wp:positionH>
                <wp:positionV relativeFrom="paragraph">
                  <wp:posOffset>4610029</wp:posOffset>
                </wp:positionV>
                <wp:extent cx="699840" cy="0"/>
                <wp:effectExtent l="0" t="76200" r="24130" b="11430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8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30B4B1" id="Straight Arrow Connector 149" o:spid="_x0000_s1026" type="#_x0000_t32" style="position:absolute;margin-left:289.8pt;margin-top:363pt;width:55.1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83ADE6" wp14:editId="3EB309BA">
                <wp:simplePos x="0" y="0"/>
                <wp:positionH relativeFrom="column">
                  <wp:posOffset>3059289</wp:posOffset>
                </wp:positionH>
                <wp:positionV relativeFrom="paragraph">
                  <wp:posOffset>3876252</wp:posOffset>
                </wp:positionV>
                <wp:extent cx="0" cy="406400"/>
                <wp:effectExtent l="95250" t="0" r="114300" b="5080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DC6908" id="Straight Arrow Connector 148" o:spid="_x0000_s1026" type="#_x0000_t32" style="position:absolute;margin-left:240.9pt;margin-top:305.2pt;width:0;height:3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88EEBF" wp14:editId="213C0ED9">
                <wp:simplePos x="0" y="0"/>
                <wp:positionH relativeFrom="column">
                  <wp:posOffset>3059289</wp:posOffset>
                </wp:positionH>
                <wp:positionV relativeFrom="paragraph">
                  <wp:posOffset>2634474</wp:posOffset>
                </wp:positionV>
                <wp:extent cx="0" cy="541867"/>
                <wp:effectExtent l="95250" t="0" r="76200" b="4889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8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6904B2" id="Straight Arrow Connector 147" o:spid="_x0000_s1026" type="#_x0000_t32" style="position:absolute;margin-left:240.9pt;margin-top:207.45pt;width:0;height:42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125F3F" wp14:editId="13DCA125">
                <wp:simplePos x="0" y="0"/>
                <wp:positionH relativeFrom="column">
                  <wp:posOffset>3623733</wp:posOffset>
                </wp:positionH>
                <wp:positionV relativeFrom="paragraph">
                  <wp:posOffset>3515007</wp:posOffset>
                </wp:positionV>
                <wp:extent cx="756285" cy="0"/>
                <wp:effectExtent l="0" t="76200" r="24765" b="11430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2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D23865" id="Straight Arrow Connector 146" o:spid="_x0000_s1026" type="#_x0000_t32" style="position:absolute;margin-left:285.35pt;margin-top:276.75pt;width:59.55pt;height:0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1ED732" wp14:editId="443248F8">
                <wp:simplePos x="0" y="0"/>
                <wp:positionH relativeFrom="column">
                  <wp:posOffset>3623451</wp:posOffset>
                </wp:positionH>
                <wp:positionV relativeFrom="paragraph">
                  <wp:posOffset>2329674</wp:posOffset>
                </wp:positionV>
                <wp:extent cx="756567" cy="0"/>
                <wp:effectExtent l="0" t="76200" r="24765" b="11430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56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BC9F9F" id="Straight Arrow Connector 145" o:spid="_x0000_s1026" type="#_x0000_t32" style="position:absolute;margin-left:285.3pt;margin-top:183.45pt;width:59.55pt;height:0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262796" wp14:editId="4AC988FF">
                <wp:simplePos x="0" y="0"/>
                <wp:positionH relativeFrom="column">
                  <wp:posOffset>3058866</wp:posOffset>
                </wp:positionH>
                <wp:positionV relativeFrom="paragraph">
                  <wp:posOffset>1595402</wp:posOffset>
                </wp:positionV>
                <wp:extent cx="0" cy="418183"/>
                <wp:effectExtent l="95250" t="0" r="57150" b="5842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818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E5A418" id="Straight Arrow Connector 143" o:spid="_x0000_s1026" type="#_x0000_t32" style="position:absolute;margin-left:240.85pt;margin-top:125.6pt;width:0;height:32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980DE" wp14:editId="0BF1A383">
                <wp:simplePos x="0" y="0"/>
                <wp:positionH relativeFrom="column">
                  <wp:posOffset>3623451</wp:posOffset>
                </wp:positionH>
                <wp:positionV relativeFrom="paragraph">
                  <wp:posOffset>1291096</wp:posOffset>
                </wp:positionV>
                <wp:extent cx="756638" cy="0"/>
                <wp:effectExtent l="0" t="76200" r="24765" b="1143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63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E497E" id="Straight Arrow Connector 142" o:spid="_x0000_s1026" type="#_x0000_t32" style="position:absolute;margin-left:285.3pt;margin-top:101.65pt;width:59.6pt;height:0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1A8A6B" wp14:editId="253CFCB2">
                <wp:simplePos x="0" y="0"/>
                <wp:positionH relativeFrom="column">
                  <wp:posOffset>293511</wp:posOffset>
                </wp:positionH>
                <wp:positionV relativeFrom="paragraph">
                  <wp:posOffset>4191917</wp:posOffset>
                </wp:positionV>
                <wp:extent cx="0" cy="542290"/>
                <wp:effectExtent l="95250" t="0" r="76200" b="4826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357B04" id="Straight Arrow Connector 141" o:spid="_x0000_s1026" type="#_x0000_t32" style="position:absolute;margin-left:23.1pt;margin-top:330.05pt;width:0;height:42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B6F9A1" wp14:editId="19935B79">
                <wp:simplePos x="0" y="0"/>
                <wp:positionH relativeFrom="column">
                  <wp:posOffset>293511</wp:posOffset>
                </wp:positionH>
                <wp:positionV relativeFrom="paragraph">
                  <wp:posOffset>3017802</wp:posOffset>
                </wp:positionV>
                <wp:extent cx="0" cy="497205"/>
                <wp:effectExtent l="95250" t="0" r="57150" b="5524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88FD5A" id="Straight Arrow Connector 140" o:spid="_x0000_s1026" type="#_x0000_t32" style="position:absolute;margin-left:23.1pt;margin-top:237.6pt;width:0;height:39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8FD75" wp14:editId="50905CCD">
                <wp:simplePos x="0" y="0"/>
                <wp:positionH relativeFrom="column">
                  <wp:posOffset>835096</wp:posOffset>
                </wp:positionH>
                <wp:positionV relativeFrom="paragraph">
                  <wp:posOffset>2633980</wp:posOffset>
                </wp:positionV>
                <wp:extent cx="621171" cy="56938"/>
                <wp:effectExtent l="38100" t="38100" r="26670" b="9588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171" cy="569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0EA593" id="Straight Arrow Connector 139" o:spid="_x0000_s1026" type="#_x0000_t32" style="position:absolute;margin-left:65.75pt;margin-top:207.4pt;width:48.9pt;height:4.5pt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450282" wp14:editId="6B7E0D7D">
                <wp:simplePos x="0" y="0"/>
                <wp:positionH relativeFrom="column">
                  <wp:posOffset>293511</wp:posOffset>
                </wp:positionH>
                <wp:positionV relativeFrom="paragraph">
                  <wp:posOffset>1858645</wp:posOffset>
                </wp:positionV>
                <wp:extent cx="609600" cy="538762"/>
                <wp:effectExtent l="38100" t="0" r="19050" b="5207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5387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9667E8" id="Straight Arrow Connector 138" o:spid="_x0000_s1026" type="#_x0000_t32" style="position:absolute;margin-left:23.1pt;margin-top:146.35pt;width:48pt;height:42.4pt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D87390" wp14:editId="53D63E97">
                <wp:simplePos x="0" y="0"/>
                <wp:positionH relativeFrom="column">
                  <wp:posOffset>1454150</wp:posOffset>
                </wp:positionH>
                <wp:positionV relativeFrom="paragraph">
                  <wp:posOffset>2396490</wp:posOffset>
                </wp:positionV>
                <wp:extent cx="473710" cy="473710"/>
                <wp:effectExtent l="0" t="0" r="21590" b="21590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47371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CC115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D87390" id="Flowchart: Connector 126" o:spid="_x0000_s1041" type="#_x0000_t120" style="position:absolute;margin-left:114.5pt;margin-top:188.7pt;width:37.3pt;height:37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" fillcolor="#4f81bd [3204]" strokecolor="#243f60 [1604]" strokeweight="2pt">
                <v:textbox>
                  <w:txbxContent>
                    <w:p w14:paraId="289CC115" w14:textId="77777777" w:rsidR="004475DF" w:rsidRDefault="004475DF" w:rsidP="00467CA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D2C1A8B" wp14:editId="000331B9">
                <wp:simplePos x="0" y="0"/>
                <wp:positionH relativeFrom="column">
                  <wp:posOffset>-419100</wp:posOffset>
                </wp:positionH>
                <wp:positionV relativeFrom="paragraph">
                  <wp:posOffset>3514725</wp:posOffset>
                </wp:positionV>
                <wp:extent cx="1478280" cy="676910"/>
                <wp:effectExtent l="0" t="0" r="26670" b="27940"/>
                <wp:wrapNone/>
                <wp:docPr id="125" name="Flowchart: Da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67691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27CD4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Output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D2C1A8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25" o:spid="_x0000_s1042" type="#_x0000_t111" style="position:absolute;margin-left:-33pt;margin-top:276.75pt;width:116.4pt;height:53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" fillcolor="#4f81bd [3204]" strokecolor="#243f60 [1604]" strokeweight="2pt">
                <v:textbox>
                  <w:txbxContent>
                    <w:p w14:paraId="69427CD4" w14:textId="77777777" w:rsidR="004475DF" w:rsidRDefault="004475DF" w:rsidP="00467CA2">
                      <w:pPr>
                        <w:jc w:val="center"/>
                      </w:pPr>
                      <w:r>
                        <w:t>Output menu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736EA" wp14:editId="65226508">
                <wp:simplePos x="0" y="0"/>
                <wp:positionH relativeFrom="column">
                  <wp:posOffset>-413879</wp:posOffset>
                </wp:positionH>
                <wp:positionV relativeFrom="paragraph">
                  <wp:posOffset>4739005</wp:posOffset>
                </wp:positionV>
                <wp:extent cx="1478280" cy="676910"/>
                <wp:effectExtent l="0" t="0" r="26670" b="27940"/>
                <wp:wrapNone/>
                <wp:docPr id="135" name="Flowchart: Dat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67691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1622F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Input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9736EA" id="Flowchart: Data 135" o:spid="_x0000_s1043" type="#_x0000_t111" style="position:absolute;margin-left:-32.6pt;margin-top:373.15pt;width:116.4pt;height:53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" fillcolor="#4f81bd [3204]" strokecolor="#243f60 [1604]" strokeweight="2pt">
                <v:textbox>
                  <w:txbxContent>
                    <w:p w14:paraId="5BA1622F" w14:textId="77777777" w:rsidR="004475DF" w:rsidRDefault="004475DF" w:rsidP="00467CA2">
                      <w:pPr>
                        <w:jc w:val="center"/>
                      </w:pPr>
                      <w:r>
                        <w:t xml:space="preserve">Input </w:t>
                      </w:r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8ACA25" wp14:editId="2E79D4B2">
                <wp:simplePos x="0" y="0"/>
                <wp:positionH relativeFrom="column">
                  <wp:posOffset>-260985</wp:posOffset>
                </wp:positionH>
                <wp:positionV relativeFrom="paragraph">
                  <wp:posOffset>2396490</wp:posOffset>
                </wp:positionV>
                <wp:extent cx="1094740" cy="620395"/>
                <wp:effectExtent l="0" t="0" r="10160" b="27305"/>
                <wp:wrapNone/>
                <wp:docPr id="128" name="Flowchart: Decision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6203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C90D4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!exit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38ACA2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8" o:spid="_x0000_s1044" type="#_x0000_t110" style="position:absolute;margin-left:-20.55pt;margin-top:188.7pt;width:86.2pt;height:48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" fillcolor="#4f81bd [3204]" strokecolor="#243f60 [1604]" strokeweight="2pt">
                <v:textbox>
                  <w:txbxContent>
                    <w:p w14:paraId="199C90D4" w14:textId="77777777" w:rsidR="004475DF" w:rsidRDefault="004475DF" w:rsidP="00467CA2">
                      <w:pPr>
                        <w:jc w:val="center"/>
                      </w:pPr>
                      <w:r>
                        <w:t>!exit</w:t>
                      </w:r>
                    </w:p>
                  </w:txbxContent>
                </v:textbox>
              </v:shape>
            </w:pict>
          </mc:Fallback>
        </mc:AlternateContent>
      </w:r>
      <w:r w:rsidR="00D0303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E16FD5" wp14:editId="6D8BF693">
                <wp:simplePos x="0" y="0"/>
                <wp:positionH relativeFrom="column">
                  <wp:posOffset>4481689</wp:posOffset>
                </wp:positionH>
                <wp:positionV relativeFrom="paragraph">
                  <wp:posOffset>5332518</wp:posOffset>
                </wp:positionV>
                <wp:extent cx="1422400" cy="619901"/>
                <wp:effectExtent l="0" t="0" r="25400" b="27940"/>
                <wp:wrapNone/>
                <wp:docPr id="134" name="Flowchart: Proces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61990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CC966" w14:textId="77777777" w:rsidR="004475DF" w:rsidRDefault="004475DF" w:rsidP="00D0303C">
                            <w:pPr>
                              <w:jc w:val="center"/>
                            </w:pPr>
                            <w:r>
                              <w:t>Exit=true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E16FD5" id="_x0000_t109" coordsize="21600,21600" o:spt="109" path="m,l,21600r21600,l21600,xe">
                <v:stroke joinstyle="miter"/>
                <v:path gradientshapeok="t" o:connecttype="rect"/>
              </v:shapetype>
              <v:shape id="Flowchart: Process 134" o:spid="_x0000_s1045" type="#_x0000_t109" style="position:absolute;margin-left:352.9pt;margin-top:419.9pt;width:112pt;height:48.8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" fillcolor="#4f81bd [3204]" strokecolor="#243f60 [1604]" strokeweight="2pt">
                <v:textbox>
                  <w:txbxContent>
                    <w:p w14:paraId="3AACC966" w14:textId="77777777" w:rsidR="004475DF" w:rsidRDefault="004475DF" w:rsidP="00D0303C">
                      <w:pPr>
                        <w:jc w:val="center"/>
                      </w:pPr>
                      <w:r>
                        <w:t>Exit=true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F4816" wp14:editId="06FD3003">
                <wp:simplePos x="0" y="0"/>
                <wp:positionH relativeFrom="column">
                  <wp:posOffset>2532380</wp:posOffset>
                </wp:positionH>
                <wp:positionV relativeFrom="paragraph">
                  <wp:posOffset>5336893</wp:posOffset>
                </wp:positionV>
                <wp:extent cx="1094740" cy="620395"/>
                <wp:effectExtent l="0" t="0" r="10160" b="27305"/>
                <wp:wrapNone/>
                <wp:docPr id="133" name="Flowchart: Decisio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6203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6D488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P==5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7F4816" id="Flowchart: Decision 133" o:spid="_x0000_s1046" type="#_x0000_t110" style="position:absolute;margin-left:199.4pt;margin-top:420.25pt;width:86.2pt;height:48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" fillcolor="#4f81bd [3204]" strokecolor="#243f60 [1604]" strokeweight="2pt">
                <v:textbox>
                  <w:txbxContent>
                    <w:p w14:paraId="3726D488" w14:textId="77777777" w:rsidR="004475DF" w:rsidRDefault="004475DF" w:rsidP="00467CA2">
                      <w:pPr>
                        <w:jc w:val="center"/>
                      </w:pPr>
                      <w:r>
                        <w:t>P==5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7A986" wp14:editId="1E9F49A1">
                <wp:simplePos x="0" y="0"/>
                <wp:positionH relativeFrom="column">
                  <wp:posOffset>2527300</wp:posOffset>
                </wp:positionH>
                <wp:positionV relativeFrom="paragraph">
                  <wp:posOffset>4281805</wp:posOffset>
                </wp:positionV>
                <wp:extent cx="1094740" cy="620395"/>
                <wp:effectExtent l="0" t="0" r="10160" b="27305"/>
                <wp:wrapNone/>
                <wp:docPr id="130" name="Flowchart: Decisio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6203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93E73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P==4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27A986" id="Flowchart: Decision 130" o:spid="_x0000_s1047" type="#_x0000_t110" style="position:absolute;margin-left:199pt;margin-top:337.15pt;width:86.2pt;height:48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" fillcolor="#4f81bd [3204]" strokecolor="#243f60 [1604]" strokeweight="2pt">
                <v:textbox>
                  <w:txbxContent>
                    <w:p w14:paraId="09893E73" w14:textId="77777777" w:rsidR="004475DF" w:rsidRDefault="004475DF" w:rsidP="00467CA2">
                      <w:pPr>
                        <w:jc w:val="center"/>
                      </w:pPr>
                      <w:r>
                        <w:t>P==4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D8780F" wp14:editId="0E82B7BC">
                <wp:simplePos x="0" y="0"/>
                <wp:positionH relativeFrom="column">
                  <wp:posOffset>2533015</wp:posOffset>
                </wp:positionH>
                <wp:positionV relativeFrom="paragraph">
                  <wp:posOffset>3180715</wp:posOffset>
                </wp:positionV>
                <wp:extent cx="1094740" cy="620395"/>
                <wp:effectExtent l="0" t="0" r="10160" b="27305"/>
                <wp:wrapNone/>
                <wp:docPr id="131" name="Flowchart: Decision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6203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DEAFB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P==3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D8780F" id="Flowchart: Decision 131" o:spid="_x0000_s1048" type="#_x0000_t110" style="position:absolute;margin-left:199.45pt;margin-top:250.45pt;width:86.2pt;height:48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" fillcolor="#4f81bd [3204]" strokecolor="#243f60 [1604]" strokeweight="2pt">
                <v:textbox>
                  <w:txbxContent>
                    <w:p w14:paraId="786DEAFB" w14:textId="77777777" w:rsidR="004475DF" w:rsidRDefault="004475DF" w:rsidP="00467CA2">
                      <w:pPr>
                        <w:jc w:val="center"/>
                      </w:pPr>
                      <w:r>
                        <w:t>P==3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CF6A6F" wp14:editId="7B32F492">
                <wp:simplePos x="0" y="0"/>
                <wp:positionH relativeFrom="column">
                  <wp:posOffset>2527370</wp:posOffset>
                </wp:positionH>
                <wp:positionV relativeFrom="paragraph">
                  <wp:posOffset>2012597</wp:posOffset>
                </wp:positionV>
                <wp:extent cx="1094740" cy="620395"/>
                <wp:effectExtent l="0" t="0" r="10160" b="27305"/>
                <wp:wrapNone/>
                <wp:docPr id="132" name="Flowchart: Decision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6203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A0621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P==2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CF6A6F" id="Flowchart: Decision 132" o:spid="_x0000_s1049" type="#_x0000_t110" style="position:absolute;margin-left:199pt;margin-top:158.45pt;width:86.2pt;height:48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" fillcolor="#4f81bd [3204]" strokecolor="#243f60 [1604]" strokeweight="2pt">
                <v:textbox>
                  <w:txbxContent>
                    <w:p w14:paraId="477A0621" w14:textId="77777777" w:rsidR="004475DF" w:rsidRDefault="004475DF" w:rsidP="00467CA2">
                      <w:pPr>
                        <w:jc w:val="center"/>
                      </w:pPr>
                      <w:r>
                        <w:t>P==2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DD737B" wp14:editId="06A42C00">
                <wp:simplePos x="0" y="0"/>
                <wp:positionH relativeFrom="column">
                  <wp:posOffset>2533015</wp:posOffset>
                </wp:positionH>
                <wp:positionV relativeFrom="paragraph">
                  <wp:posOffset>979805</wp:posOffset>
                </wp:positionV>
                <wp:extent cx="1094740" cy="620395"/>
                <wp:effectExtent l="0" t="0" r="10160" b="27305"/>
                <wp:wrapNone/>
                <wp:docPr id="129" name="Flowchart: Decision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6203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EAF70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P 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DD737B" id="Flowchart: Decision 129" o:spid="_x0000_s1050" type="#_x0000_t110" style="position:absolute;margin-left:199.45pt;margin-top:77.15pt;width:86.2pt;height:48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" fillcolor="#4f81bd [3204]" strokecolor="#243f60 [1604]" strokeweight="2pt">
                <v:textbox>
                  <w:txbxContent>
                    <w:p w14:paraId="43AEAF70" w14:textId="77777777" w:rsidR="004475DF" w:rsidRDefault="004475DF" w:rsidP="00467CA2">
                      <w:pPr>
                        <w:jc w:val="center"/>
                      </w:pPr>
                      <w:r>
                        <w:t xml:space="preserve">P </w:t>
                      </w:r>
                      <w:r>
                        <w:t>==1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338A848" wp14:editId="0F9CB969">
                <wp:simplePos x="0" y="0"/>
                <wp:positionH relativeFrom="column">
                  <wp:posOffset>4378325</wp:posOffset>
                </wp:positionH>
                <wp:positionV relativeFrom="paragraph">
                  <wp:posOffset>3062605</wp:posOffset>
                </wp:positionV>
                <wp:extent cx="1636395" cy="812800"/>
                <wp:effectExtent l="0" t="0" r="20955" b="25400"/>
                <wp:wrapNone/>
                <wp:docPr id="123" name="Flowchart: Predefined Proces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812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3A6DD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System Penjadwalan praktik dokter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38A848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123" o:spid="_x0000_s1051" type="#_x0000_t112" style="position:absolute;margin-left:344.75pt;margin-top:241.15pt;width:128.85pt;height:6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" fillcolor="#4f81bd [3204]" strokecolor="#243f60 [1604]" strokeweight="2pt">
                <v:textbox>
                  <w:txbxContent>
                    <w:p w14:paraId="07E3A6DD" w14:textId="77777777" w:rsidR="004475DF" w:rsidRDefault="004475DF" w:rsidP="00467CA2">
                      <w:pPr>
                        <w:jc w:val="center"/>
                      </w:pPr>
                      <w:r>
                        <w:t xml:space="preserve">System </w:t>
                      </w:r>
                      <w:r>
                        <w:t>Penjadwalan praktik dokter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A81B02A" wp14:editId="2C4FE585">
                <wp:simplePos x="0" y="0"/>
                <wp:positionH relativeFrom="column">
                  <wp:posOffset>4384040</wp:posOffset>
                </wp:positionH>
                <wp:positionV relativeFrom="paragraph">
                  <wp:posOffset>4197138</wp:posOffset>
                </wp:positionV>
                <wp:extent cx="1636889" cy="812800"/>
                <wp:effectExtent l="0" t="0" r="20955" b="25400"/>
                <wp:wrapNone/>
                <wp:docPr id="124" name="Flowchart: Predefined Proces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89" cy="812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259FB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System Toko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81B02A" id="Flowchart: Predefined Process 124" o:spid="_x0000_s1052" type="#_x0000_t112" style="position:absolute;margin-left:345.2pt;margin-top:330.5pt;width:128.9pt;height:6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" fillcolor="#4f81bd [3204]" strokecolor="#243f60 [1604]" strokeweight="2pt">
                <v:textbox>
                  <w:txbxContent>
                    <w:p w14:paraId="66D259FB" w14:textId="77777777" w:rsidR="004475DF" w:rsidRDefault="004475DF" w:rsidP="00467CA2">
                      <w:pPr>
                        <w:jc w:val="center"/>
                      </w:pPr>
                      <w:r>
                        <w:t xml:space="preserve">System </w:t>
                      </w:r>
                      <w:r>
                        <w:t>Toko Buku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024E3E1" wp14:editId="7246E9EE">
                <wp:simplePos x="0" y="0"/>
                <wp:positionH relativeFrom="column">
                  <wp:posOffset>4385240</wp:posOffset>
                </wp:positionH>
                <wp:positionV relativeFrom="paragraph">
                  <wp:posOffset>1939925</wp:posOffset>
                </wp:positionV>
                <wp:extent cx="1636889" cy="812800"/>
                <wp:effectExtent l="0" t="0" r="20955" b="25400"/>
                <wp:wrapNone/>
                <wp:docPr id="122" name="Flowchart: Predefined Proces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89" cy="812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38106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System Transportasi Udara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24E3E1" id="Flowchart: Predefined Process 122" o:spid="_x0000_s1053" type="#_x0000_t112" style="position:absolute;margin-left:345.3pt;margin-top:152.75pt;width:128.9pt;height:6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" fillcolor="#4f81bd [3204]" strokecolor="#243f60 [1604]" strokeweight="2pt">
                <v:textbox>
                  <w:txbxContent>
                    <w:p w14:paraId="6C538106" w14:textId="77777777" w:rsidR="004475DF" w:rsidRDefault="004475DF" w:rsidP="00467CA2">
                      <w:pPr>
                        <w:jc w:val="center"/>
                      </w:pPr>
                      <w:r>
                        <w:t xml:space="preserve">System </w:t>
                      </w:r>
                      <w:r>
                        <w:t>Transportasi Udara</w:t>
                      </w:r>
                    </w:p>
                  </w:txbxContent>
                </v:textbox>
              </v:shape>
            </w:pict>
          </mc:Fallback>
        </mc:AlternateContent>
      </w:r>
      <w:r w:rsidR="00467CA2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5893C55" wp14:editId="1CDC5FE0">
                <wp:simplePos x="0" y="0"/>
                <wp:positionH relativeFrom="column">
                  <wp:posOffset>4379595</wp:posOffset>
                </wp:positionH>
                <wp:positionV relativeFrom="paragraph">
                  <wp:posOffset>873407</wp:posOffset>
                </wp:positionV>
                <wp:extent cx="1636889" cy="812800"/>
                <wp:effectExtent l="0" t="0" r="20955" b="25400"/>
                <wp:wrapNone/>
                <wp:docPr id="121" name="Flowchart: Predefined Proces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89" cy="812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9078D" w14:textId="77777777" w:rsidR="004475DF" w:rsidRDefault="004475DF" w:rsidP="00467CA2">
                            <w:pPr>
                              <w:jc w:val="center"/>
                            </w:pPr>
                            <w:r>
                              <w:t>System Loket Transportasi Laut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893C55" id="Flowchart: Predefined Process 121" o:spid="_x0000_s1054" type="#_x0000_t112" style="position:absolute;margin-left:344.85pt;margin-top:68.75pt;width:128.9pt;height:6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" fillcolor="#4f81bd [3204]" strokecolor="#243f60 [1604]" strokeweight="2pt">
                <v:textbox>
                  <w:txbxContent>
                    <w:p w14:paraId="70C9078D" w14:textId="77777777" w:rsidR="004475DF" w:rsidRDefault="004475DF" w:rsidP="00467CA2">
                      <w:pPr>
                        <w:jc w:val="center"/>
                      </w:pPr>
                      <w:r>
                        <w:t xml:space="preserve">System </w:t>
                      </w:r>
                      <w:r>
                        <w:t>Loket Transportasi Laut</w:t>
                      </w:r>
                    </w:p>
                  </w:txbxContent>
                </v:textbox>
              </v:shape>
            </w:pict>
          </mc:Fallback>
        </mc:AlternateContent>
      </w:r>
      <w:r w:rsidR="006A5FF0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D56C36E" wp14:editId="14942F80">
                <wp:simplePos x="0" y="0"/>
                <wp:positionH relativeFrom="column">
                  <wp:posOffset>-157832</wp:posOffset>
                </wp:positionH>
                <wp:positionV relativeFrom="paragraph">
                  <wp:posOffset>796290</wp:posOffset>
                </wp:positionV>
                <wp:extent cx="2110740" cy="1064398"/>
                <wp:effectExtent l="0" t="0" r="22860" b="21590"/>
                <wp:wrapNone/>
                <wp:docPr id="120" name="Hexagon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064398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4C8B9" w14:textId="5952E266" w:rsidR="004475DF" w:rsidRDefault="004475DF" w:rsidP="006A5F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Int </w:t>
                            </w:r>
                            <w:r w:rsidR="005776C7">
                              <w:t xml:space="preserve"> p</w:t>
                            </w:r>
                          </w:p>
                          <w:p w14:paraId="44C531C1" w14:textId="77777777" w:rsidR="004475DF" w:rsidRDefault="004475DF" w:rsidP="006A5F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Boolean exit = false</w:t>
                            </w:r>
                          </w:p>
                          <w:p w14:paraId="5C129D11" w14:textId="77777777" w:rsidR="004475DF" w:rsidRDefault="004475DF" w:rsidP="006A5FF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String menu[]</w:t>
                            </w:r>
                          </w:p>
                          <w:p w14:paraId="51207ADA" w14:textId="77777777" w:rsidR="004475DF" w:rsidRDefault="004475DF" w:rsidP="006A5FF0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6615E9B1" w14:textId="77777777" w:rsidR="004475DF" w:rsidRDefault="004475DF" w:rsidP="006A5F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20" o:spid="_x0000_s1055" type="#_x0000_t9" style="position:absolute;margin-left:-12.45pt;margin-top:62.7pt;width:166.2pt;height:83.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" adj="2723" fillcolor="#4f81bd [3204]" strokecolor="#243f60 [1604]" strokeweight="2pt">
                <v:textbox>
                  <w:txbxContent>
                    <w:p w14:paraId="37F4C8B9" w14:textId="5952E266" w:rsidR="004475DF" w:rsidRDefault="004475DF" w:rsidP="006A5FF0">
                      <w:pPr>
                        <w:spacing w:after="0" w:line="240" w:lineRule="auto"/>
                        <w:jc w:val="center"/>
                      </w:pPr>
                      <w:r>
                        <w:t xml:space="preserve">Int </w:t>
                      </w:r>
                      <w:r w:rsidR="005776C7">
                        <w:t xml:space="preserve"> p</w:t>
                      </w:r>
                    </w:p>
                    <w:p w14:paraId="44C531C1" w14:textId="77777777" w:rsidR="004475DF" w:rsidRDefault="004475DF" w:rsidP="006A5FF0">
                      <w:pPr>
                        <w:spacing w:after="0" w:line="240" w:lineRule="auto"/>
                        <w:jc w:val="center"/>
                      </w:pPr>
                      <w:r>
                        <w:t>Boolean exit = false</w:t>
                      </w:r>
                    </w:p>
                    <w:p w14:paraId="5C129D11" w14:textId="77777777" w:rsidR="004475DF" w:rsidRDefault="004475DF" w:rsidP="006A5FF0">
                      <w:pPr>
                        <w:spacing w:after="0" w:line="240" w:lineRule="auto"/>
                        <w:jc w:val="center"/>
                      </w:pPr>
                      <w:r>
                        <w:t>String menu[]</w:t>
                      </w:r>
                    </w:p>
                    <w:p w14:paraId="51207ADA" w14:textId="77777777" w:rsidR="004475DF" w:rsidRDefault="004475DF" w:rsidP="006A5FF0">
                      <w:pPr>
                        <w:spacing w:after="0" w:line="240" w:lineRule="auto"/>
                        <w:jc w:val="center"/>
                      </w:pPr>
                    </w:p>
                    <w:p w14:paraId="6615E9B1" w14:textId="77777777" w:rsidR="004475DF" w:rsidRDefault="004475DF" w:rsidP="006A5FF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A5FF0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3EF017E" wp14:editId="5318F6E5">
                <wp:simplePos x="0" y="0"/>
                <wp:positionH relativeFrom="column">
                  <wp:posOffset>970844</wp:posOffset>
                </wp:positionH>
                <wp:positionV relativeFrom="paragraph">
                  <wp:posOffset>467007</wp:posOffset>
                </wp:positionV>
                <wp:extent cx="0" cy="259645"/>
                <wp:effectExtent l="95250" t="0" r="57150" b="6477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715C3B" id="Straight Arrow Connector 119" o:spid="_x0000_s1026" type="#_x0000_t32" style="position:absolute;margin-left:76.45pt;margin-top:36.75pt;width:0;height:20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6A5FF0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FC48AE6" wp14:editId="3211A659">
                <wp:simplePos x="0" y="0"/>
                <wp:positionH relativeFrom="column">
                  <wp:posOffset>970844</wp:posOffset>
                </wp:positionH>
                <wp:positionV relativeFrom="paragraph">
                  <wp:posOffset>467148</wp:posOffset>
                </wp:positionV>
                <wp:extent cx="1647684" cy="0"/>
                <wp:effectExtent l="0" t="0" r="10160" b="190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6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7B96DB8" id="Straight Connector 118" o:spid="_x0000_s1026" style="position:absolute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36.8pt" to="206.2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" strokecolor="#4579b8 [3044]"/>
            </w:pict>
          </mc:Fallback>
        </mc:AlternateContent>
      </w:r>
      <w:r w:rsidR="006A5FF0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A27637F" wp14:editId="0420DDB3">
                <wp:simplePos x="0" y="0"/>
                <wp:positionH relativeFrom="column">
                  <wp:posOffset>2607733</wp:posOffset>
                </wp:positionH>
                <wp:positionV relativeFrom="paragraph">
                  <wp:posOffset>150354</wp:posOffset>
                </wp:positionV>
                <wp:extent cx="11289" cy="316653"/>
                <wp:effectExtent l="0" t="0" r="27305" b="2667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9" cy="316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6B04849" id="Straight Connector 117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35pt,11.85pt" to="206.2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" strokecolor="#4579b8 [3044]"/>
            </w:pict>
          </mc:Fallback>
        </mc:AlternateContent>
      </w:r>
    </w:p>
    <w:p w14:paraId="751D098B" w14:textId="77777777" w:rsidR="00171C66" w:rsidRDefault="00171C66" w:rsidP="00171C66">
      <w:pPr>
        <w:sectPr w:rsidR="00171C66" w:rsidSect="000645F9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76040EFB" w14:textId="77777777" w:rsidR="004567B7" w:rsidRDefault="00F02585" w:rsidP="004567B7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7BE5D857" wp14:editId="3BA98A46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970915" cy="349885"/>
                <wp:effectExtent l="0" t="0" r="19685" b="12065"/>
                <wp:wrapNone/>
                <wp:docPr id="61" name="Flowchart: Alternate Proce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15" cy="34988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006B6" w14:textId="77777777" w:rsidR="004475DF" w:rsidRDefault="004475DF" w:rsidP="00D64D9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E5D857" id="Flowchart: Alternate Process 61" o:spid="_x0000_s1056" type="#_x0000_t176" style="position:absolute;left:0;text-align:left;margin-left:0;margin-top:4.7pt;width:76.45pt;height:27.5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" fillcolor="#4f81bd [3204]" strokecolor="#243f60 [1604]" strokeweight="2pt">
                <v:textbox>
                  <w:txbxContent>
                    <w:p w14:paraId="7BF006B6" w14:textId="77777777" w:rsidR="004475DF" w:rsidRDefault="004475DF" w:rsidP="00D64D9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67B7">
        <w:t>System Loket Transportasi Laut</w:t>
      </w:r>
    </w:p>
    <w:p w14:paraId="14BFAC32" w14:textId="77777777" w:rsidR="00F02585" w:rsidRDefault="00F02585" w:rsidP="005E32E5"/>
    <w:p w14:paraId="183DBB21" w14:textId="77777777" w:rsidR="00F02585" w:rsidRDefault="00E17B38" w:rsidP="00F0258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722A8541" wp14:editId="6447090B">
                <wp:simplePos x="0" y="0"/>
                <wp:positionH relativeFrom="column">
                  <wp:posOffset>704427</wp:posOffset>
                </wp:positionH>
                <wp:positionV relativeFrom="paragraph">
                  <wp:posOffset>88829</wp:posOffset>
                </wp:positionV>
                <wp:extent cx="4166376" cy="1772285"/>
                <wp:effectExtent l="38100" t="0" r="24765" b="7556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6376" cy="17722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89D12" id="Straight Arrow Connector 63" o:spid="_x0000_s1026" type="#_x0000_t32" style="position:absolute;margin-left:55.45pt;margin-top:7pt;width:328.05pt;height:139.55pt;flip:x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</w:p>
    <w:p w14:paraId="1340A6F9" w14:textId="77777777" w:rsidR="00F02585" w:rsidRDefault="00F02585" w:rsidP="00F02585">
      <w:pPr>
        <w:ind w:left="360"/>
      </w:pPr>
    </w:p>
    <w:p w14:paraId="32526AF6" w14:textId="77777777" w:rsidR="00F02585" w:rsidRDefault="00F02585" w:rsidP="00F02585">
      <w:pPr>
        <w:ind w:left="360"/>
      </w:pPr>
    </w:p>
    <w:p w14:paraId="1EDE244E" w14:textId="77777777" w:rsidR="00F02585" w:rsidRDefault="00F02585" w:rsidP="00F02585">
      <w:pPr>
        <w:ind w:left="360"/>
      </w:pPr>
    </w:p>
    <w:p w14:paraId="4B237C02" w14:textId="77777777" w:rsidR="00F02585" w:rsidRDefault="00F02585" w:rsidP="00F02585">
      <w:pPr>
        <w:pStyle w:val="ListParagraph"/>
      </w:pPr>
    </w:p>
    <w:p w14:paraId="2B5930FE" w14:textId="77777777" w:rsidR="00DF68CE" w:rsidRDefault="0012077A" w:rsidP="00F0258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1432E3B5" wp14:editId="7F566221">
                <wp:simplePos x="0" y="0"/>
                <wp:positionH relativeFrom="column">
                  <wp:posOffset>5593080</wp:posOffset>
                </wp:positionH>
                <wp:positionV relativeFrom="paragraph">
                  <wp:posOffset>161925</wp:posOffset>
                </wp:positionV>
                <wp:extent cx="1024890" cy="744855"/>
                <wp:effectExtent l="0" t="0" r="22860" b="17145"/>
                <wp:wrapNone/>
                <wp:docPr id="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7448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4B6BD" w14:textId="77777777" w:rsidR="004475DF" w:rsidRDefault="004475DF" w:rsidP="0012077A">
                            <w:pPr>
                              <w:jc w:val="center"/>
                            </w:pPr>
                            <w:r>
                              <w:t>3?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32E3B5" id="Flowchart: Decision 3" o:spid="_x0000_s1057" type="#_x0000_t110" style="position:absolute;left:0;text-align:left;margin-left:440.4pt;margin-top:12.75pt;width:80.7pt;height:5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" fillcolor="#4f81bd [3204]" strokecolor="#243f60 [1604]" strokeweight="2pt">
                <v:textbox>
                  <w:txbxContent>
                    <w:p w14:paraId="71C4B6BD" w14:textId="77777777" w:rsidR="004475DF" w:rsidRDefault="004475DF" w:rsidP="0012077A">
                      <w:pPr>
                        <w:jc w:val="center"/>
                      </w:pPr>
                      <w:r>
                        <w:t>3?</w:t>
                      </w:r>
                    </w:p>
                  </w:txbxContent>
                </v:textbox>
              </v:shape>
            </w:pict>
          </mc:Fallback>
        </mc:AlternateContent>
      </w:r>
    </w:p>
    <w:p w14:paraId="17B95911" w14:textId="77777777" w:rsidR="00F80E0F" w:rsidRDefault="00C816B2" w:rsidP="00D64D90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FF81DA" wp14:editId="78255764">
                <wp:simplePos x="0" y="0"/>
                <wp:positionH relativeFrom="column">
                  <wp:posOffset>6800215</wp:posOffset>
                </wp:positionH>
                <wp:positionV relativeFrom="paragraph">
                  <wp:posOffset>78105</wp:posOffset>
                </wp:positionV>
                <wp:extent cx="914400" cy="281940"/>
                <wp:effectExtent l="0" t="0" r="12700" b="2286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74907" w14:textId="77777777" w:rsidR="004475DF" w:rsidRDefault="004475DF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FF81DA" id="Text Box 225" o:spid="_x0000_s1058" type="#_x0000_t202" style="position:absolute;left:0;text-align:left;margin-left:535.45pt;margin-top:6.15pt;width:1in;height:22.2pt;z-index:251930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" fillcolor="white [3201]" strokeweight=".5pt">
                <v:textbox>
                  <w:txbxContent>
                    <w:p w14:paraId="72674907" w14:textId="77777777" w:rsidR="004475DF" w:rsidRDefault="004475DF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96974E" wp14:editId="6B376E77">
                <wp:simplePos x="0" y="0"/>
                <wp:positionH relativeFrom="column">
                  <wp:posOffset>4999355</wp:posOffset>
                </wp:positionH>
                <wp:positionV relativeFrom="paragraph">
                  <wp:posOffset>83820</wp:posOffset>
                </wp:positionV>
                <wp:extent cx="914400" cy="281940"/>
                <wp:effectExtent l="0" t="0" r="12700" b="2286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D4DDC" w14:textId="77777777" w:rsidR="004475DF" w:rsidRDefault="004475DF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96974E" id="Text Box 227" o:spid="_x0000_s1059" type="#_x0000_t202" style="position:absolute;left:0;text-align:left;margin-left:393.65pt;margin-top:6.6pt;width:1in;height:22.2pt;z-index:251933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" fillcolor="white [3201]" strokeweight=".5pt">
                <v:textbox>
                  <w:txbxContent>
                    <w:p w14:paraId="0EAD4DDC" w14:textId="77777777" w:rsidR="004475DF" w:rsidRDefault="004475DF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95B0FC" wp14:editId="31B380CD">
                <wp:simplePos x="0" y="0"/>
                <wp:positionH relativeFrom="column">
                  <wp:posOffset>3232785</wp:posOffset>
                </wp:positionH>
                <wp:positionV relativeFrom="paragraph">
                  <wp:posOffset>32385</wp:posOffset>
                </wp:positionV>
                <wp:extent cx="914400" cy="281940"/>
                <wp:effectExtent l="0" t="0" r="12700" b="2286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51773" w14:textId="77777777" w:rsidR="004475DF" w:rsidRDefault="004475DF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95B0FC" id="Text Box 229" o:spid="_x0000_s1060" type="#_x0000_t202" style="position:absolute;left:0;text-align:left;margin-left:254.55pt;margin-top:2.55pt;width:1in;height:22.2pt;z-index:251936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" fillcolor="white [3201]" strokeweight=".5pt">
                <v:textbox>
                  <w:txbxContent>
                    <w:p w14:paraId="2F051773" w14:textId="77777777" w:rsidR="004475DF" w:rsidRDefault="004475DF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F80E0F"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4E60F65D" wp14:editId="78D828F8">
                <wp:simplePos x="0" y="0"/>
                <wp:positionH relativeFrom="margin">
                  <wp:posOffset>524934</wp:posOffset>
                </wp:positionH>
                <wp:positionV relativeFrom="paragraph">
                  <wp:posOffset>180553</wp:posOffset>
                </wp:positionV>
                <wp:extent cx="451556" cy="451556"/>
                <wp:effectExtent l="0" t="0" r="24765" b="24765"/>
                <wp:wrapNone/>
                <wp:docPr id="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556" cy="45155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A8617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60F65D" id="Flowchart: Connector 1" o:spid="_x0000_s1061" type="#_x0000_t120" style="position:absolute;left:0;text-align:left;margin-left:41.35pt;margin-top:14.2pt;width:35.55pt;height:35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" fillcolor="#4f81bd [3204]" strokecolor="#243f60 [1604]" strokeweight="2pt">
                <v:textbox>
                  <w:txbxContent>
                    <w:p w14:paraId="402A8617" w14:textId="77777777" w:rsidR="004475DF" w:rsidRDefault="004475DF" w:rsidP="00F80E0F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0D9"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17A8B479" wp14:editId="3E203B88">
                <wp:simplePos x="0" y="0"/>
                <wp:positionH relativeFrom="column">
                  <wp:posOffset>2454910</wp:posOffset>
                </wp:positionH>
                <wp:positionV relativeFrom="paragraph">
                  <wp:posOffset>1330960</wp:posOffset>
                </wp:positionV>
                <wp:extent cx="485140" cy="496570"/>
                <wp:effectExtent l="0" t="0" r="10160" b="17780"/>
                <wp:wrapNone/>
                <wp:docPr id="33" name="Flowchart: Off-page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A1A99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7A8B479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33" o:spid="_x0000_s1062" type="#_x0000_t177" style="position:absolute;left:0;text-align:left;margin-left:193.3pt;margin-top:104.8pt;width:38.2pt;height:39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" fillcolor="#4f81bd [3204]" strokecolor="#243f60 [1604]" strokeweight="2pt">
                <v:textbox>
                  <w:txbxContent>
                    <w:p w14:paraId="1C3A1A99" w14:textId="77777777" w:rsidR="004475DF" w:rsidRDefault="004475DF" w:rsidP="00F80E0F">
                      <w:pPr>
                        <w:jc w:val="center"/>
                      </w:pPr>
                      <w: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7598A55F" wp14:editId="7C0D2CF6">
                <wp:simplePos x="0" y="0"/>
                <wp:positionH relativeFrom="column">
                  <wp:posOffset>4413885</wp:posOffset>
                </wp:positionH>
                <wp:positionV relativeFrom="paragraph">
                  <wp:posOffset>602615</wp:posOffset>
                </wp:positionV>
                <wp:extent cx="0" cy="779145"/>
                <wp:effectExtent l="95250" t="0" r="57150" b="590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91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AAC3B2" id="Straight Arrow Connector 18" o:spid="_x0000_s1026" type="#_x0000_t32" style="position:absolute;margin-left:347.55pt;margin-top:47.45pt;width:0;height:61.3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082D886" wp14:editId="56B94998">
                <wp:simplePos x="0" y="0"/>
                <wp:positionH relativeFrom="column">
                  <wp:posOffset>5613400</wp:posOffset>
                </wp:positionH>
                <wp:positionV relativeFrom="paragraph">
                  <wp:posOffset>1331595</wp:posOffset>
                </wp:positionV>
                <wp:extent cx="1004570" cy="304800"/>
                <wp:effectExtent l="0" t="0" r="24130" b="19050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70" cy="304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8EB9EF" w14:textId="77777777" w:rsidR="004475DF" w:rsidRDefault="004475DF" w:rsidP="00D64D90">
                            <w:pPr>
                              <w:jc w:val="center"/>
                            </w:pPr>
                            <w:r>
                              <w:t>Exit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82D886" id="Flowchart: Process 27" o:spid="_x0000_s1063" type="#_x0000_t109" style="position:absolute;left:0;text-align:left;margin-left:442pt;margin-top:104.85pt;width:79.1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" fillcolor="#4f81bd [3204]" strokecolor="#243f60 [1604]" strokeweight="2pt">
                <v:textbox>
                  <w:txbxContent>
                    <w:p w14:paraId="358EB9EF" w14:textId="77777777" w:rsidR="004475DF" w:rsidRDefault="004475DF" w:rsidP="00D64D90">
                      <w:pPr>
                        <w:jc w:val="center"/>
                      </w:pPr>
                      <w:r>
                        <w:t xml:space="preserve">Exit </w:t>
                      </w:r>
                      <w:r>
                        <w:t>= true</w:t>
                      </w:r>
                    </w:p>
                  </w:txbxContent>
                </v:textbox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1D493FE9" wp14:editId="1E259282">
                <wp:simplePos x="0" y="0"/>
                <wp:positionH relativeFrom="column">
                  <wp:posOffset>6089650</wp:posOffset>
                </wp:positionH>
                <wp:positionV relativeFrom="paragraph">
                  <wp:posOffset>551180</wp:posOffset>
                </wp:positionV>
                <wp:extent cx="0" cy="779145"/>
                <wp:effectExtent l="95250" t="0" r="57150" b="5905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91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1384FE" id="Straight Arrow Connector 19" o:spid="_x0000_s1026" type="#_x0000_t32" style="position:absolute;margin-left:479.5pt;margin-top:43.4pt;width:0;height:61.3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227235EF" wp14:editId="128BC7DA">
                <wp:simplePos x="0" y="0"/>
                <wp:positionH relativeFrom="column">
                  <wp:posOffset>3934037</wp:posOffset>
                </wp:positionH>
                <wp:positionV relativeFrom="paragraph">
                  <wp:posOffset>33655</wp:posOffset>
                </wp:positionV>
                <wp:extent cx="936625" cy="665480"/>
                <wp:effectExtent l="0" t="0" r="15875" b="20320"/>
                <wp:wrapNone/>
                <wp:docPr id="4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6654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8F00E" w14:textId="77777777" w:rsidR="004475DF" w:rsidRDefault="004475DF" w:rsidP="0012077A">
                            <w:pPr>
                              <w:jc w:val="center"/>
                            </w:pPr>
                            <w:r>
                              <w:t>2?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7235EF" id="Flowchart: Decision 4" o:spid="_x0000_s1064" type="#_x0000_t110" style="position:absolute;left:0;text-align:left;margin-left:309.75pt;margin-top:2.65pt;width:73.75pt;height:5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" fillcolor="#4f81bd [3204]" strokecolor="#243f60 [1604]" strokeweight="2pt">
                <v:textbox>
                  <w:txbxContent>
                    <w:p w14:paraId="24C8F00E" w14:textId="77777777" w:rsidR="004475DF" w:rsidRDefault="004475DF" w:rsidP="0012077A">
                      <w:pPr>
                        <w:jc w:val="center"/>
                      </w:pPr>
                      <w:r>
                        <w:t>2?</w:t>
                      </w:r>
                    </w:p>
                  </w:txbxContent>
                </v:textbox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77EA840" wp14:editId="71095F9C">
                <wp:simplePos x="0" y="0"/>
                <wp:positionH relativeFrom="column">
                  <wp:posOffset>2714978</wp:posOffset>
                </wp:positionH>
                <wp:positionV relativeFrom="paragraph">
                  <wp:posOffset>699841</wp:posOffset>
                </wp:positionV>
                <wp:extent cx="0" cy="632177"/>
                <wp:effectExtent l="95250" t="0" r="76200" b="539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1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0CF8DC" id="Straight Arrow Connector 13" o:spid="_x0000_s1026" type="#_x0000_t32" style="position:absolute;margin-left:213.8pt;margin-top:55.1pt;width:0;height:4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0FA5E500" wp14:editId="6A4EF841">
                <wp:simplePos x="0" y="0"/>
                <wp:positionH relativeFrom="column">
                  <wp:posOffset>2285365</wp:posOffset>
                </wp:positionH>
                <wp:positionV relativeFrom="paragraph">
                  <wp:posOffset>33655</wp:posOffset>
                </wp:positionV>
                <wp:extent cx="868680" cy="665480"/>
                <wp:effectExtent l="0" t="0" r="26670" b="20320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6654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5F533" w14:textId="77777777" w:rsidR="004475DF" w:rsidRDefault="004475DF" w:rsidP="0012077A">
                            <w:pPr>
                              <w:jc w:val="center"/>
                            </w:pPr>
                            <w:r>
                              <w:t>1?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A5E500" id="Flowchart: Decision 5" o:spid="_x0000_s1065" type="#_x0000_t110" style="position:absolute;left:0;text-align:left;margin-left:179.95pt;margin-top:2.65pt;width:68.4pt;height:5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" fillcolor="#4f81bd [3204]" strokecolor="#243f60 [1604]" strokeweight="2pt">
                <v:textbox>
                  <w:txbxContent>
                    <w:p w14:paraId="7205F533" w14:textId="77777777" w:rsidR="004475DF" w:rsidRDefault="004475DF" w:rsidP="0012077A">
                      <w:pPr>
                        <w:jc w:val="center"/>
                      </w:pPr>
                      <w:r>
                        <w:t>1?</w:t>
                      </w:r>
                    </w:p>
                  </w:txbxContent>
                </v:textbox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296CBD9" wp14:editId="1E1735CD">
                <wp:simplePos x="0" y="0"/>
                <wp:positionH relativeFrom="column">
                  <wp:posOffset>2905760</wp:posOffset>
                </wp:positionH>
                <wp:positionV relativeFrom="paragraph">
                  <wp:posOffset>337820</wp:posOffset>
                </wp:positionV>
                <wp:extent cx="1027430" cy="0"/>
                <wp:effectExtent l="0" t="76200" r="2032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4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B1CD9F" id="Straight Arrow Connector 11" o:spid="_x0000_s1026" type="#_x0000_t32" style="position:absolute;margin-left:228.8pt;margin-top:26.6pt;width:80.9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7B77B796" wp14:editId="3ACAE596">
                <wp:simplePos x="0" y="0"/>
                <wp:positionH relativeFrom="column">
                  <wp:posOffset>694267</wp:posOffset>
                </wp:positionH>
                <wp:positionV relativeFrom="paragraph">
                  <wp:posOffset>2607451</wp:posOffset>
                </wp:positionV>
                <wp:extent cx="0" cy="259856"/>
                <wp:effectExtent l="95250" t="0" r="57150" b="641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8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1B212B" id="Straight Arrow Connector 32" o:spid="_x0000_s1026" type="#_x0000_t32" style="position:absolute;margin-left:54.65pt;margin-top:205.3pt;width:0;height:20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14D67B25" wp14:editId="033EF125">
                <wp:simplePos x="0" y="0"/>
                <wp:positionH relativeFrom="column">
                  <wp:posOffset>208844</wp:posOffset>
                </wp:positionH>
                <wp:positionV relativeFrom="paragraph">
                  <wp:posOffset>2325441</wp:posOffset>
                </wp:positionV>
                <wp:extent cx="101600" cy="1604292"/>
                <wp:effectExtent l="247650" t="0" r="12700" b="11049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1604292"/>
                        </a:xfrm>
                        <a:prstGeom prst="bentConnector3">
                          <a:avLst>
                            <a:gd name="adj1" fmla="val 33888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06B37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16.45pt;margin-top:183.1pt;width:8pt;height:126.3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" adj="73200" strokecolor="#4579b8 [3044]">
                <v:stroke endarrow="open"/>
              </v:shape>
            </w:pict>
          </mc:Fallback>
        </mc:AlternateContent>
      </w:r>
      <w:r w:rsidR="0012077A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0B5BC7C" wp14:editId="770CA2AF">
                <wp:simplePos x="0" y="0"/>
                <wp:positionH relativeFrom="column">
                  <wp:posOffset>1077876</wp:posOffset>
                </wp:positionH>
                <wp:positionV relativeFrom="paragraph">
                  <wp:posOffset>361173</wp:posOffset>
                </wp:positionV>
                <wp:extent cx="1208123" cy="2754490"/>
                <wp:effectExtent l="0" t="76200" r="0" b="2730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8123" cy="275449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4148EB" id="Elbow Connector 29" o:spid="_x0000_s1026" type="#_x0000_t34" style="position:absolute;margin-left:84.85pt;margin-top:28.45pt;width:95.15pt;height:216.9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="00D64D90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ACA08EA" wp14:editId="73C4BDDD">
                <wp:simplePos x="0" y="0"/>
                <wp:positionH relativeFrom="column">
                  <wp:posOffset>208280</wp:posOffset>
                </wp:positionH>
                <wp:positionV relativeFrom="paragraph">
                  <wp:posOffset>3724910</wp:posOffset>
                </wp:positionV>
                <wp:extent cx="970986" cy="349956"/>
                <wp:effectExtent l="0" t="0" r="19685" b="12065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86" cy="349956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EE9CA" w14:textId="77777777" w:rsidR="004475DF" w:rsidRDefault="004475DF" w:rsidP="00D64D90">
                            <w:pPr>
                              <w:jc w:val="center"/>
                            </w:pPr>
                            <w: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CA08EA" id="Flowchart: Alternate Process 23" o:spid="_x0000_s1066" type="#_x0000_t176" style="position:absolute;left:0;text-align:left;margin-left:16.4pt;margin-top:293.3pt;width:76.45pt;height:27.5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" fillcolor="#4f81bd [3204]" strokecolor="#243f60 [1604]" strokeweight="2pt">
                <v:textbox>
                  <w:txbxContent>
                    <w:p w14:paraId="36AEE9CA" w14:textId="77777777" w:rsidR="004475DF" w:rsidRDefault="004475DF" w:rsidP="00D64D90">
                      <w:pPr>
                        <w:jc w:val="center"/>
                      </w:pPr>
                      <w:r>
                        <w:t>finish</w:t>
                      </w:r>
                    </w:p>
                  </w:txbxContent>
                </v:textbox>
              </v:shape>
            </w:pict>
          </mc:Fallback>
        </mc:AlternateContent>
      </w:r>
      <w:r w:rsidR="00D64D90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5DB4C4B7" wp14:editId="7AEB7D03">
                <wp:simplePos x="0" y="0"/>
                <wp:positionH relativeFrom="column">
                  <wp:posOffset>73378</wp:posOffset>
                </wp:positionH>
                <wp:positionV relativeFrom="paragraph">
                  <wp:posOffset>361174</wp:posOffset>
                </wp:positionV>
                <wp:extent cx="451555" cy="4097656"/>
                <wp:effectExtent l="266700" t="76200" r="5715" b="36195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555" cy="4097656"/>
                        </a:xfrm>
                        <a:prstGeom prst="bentConnector3">
                          <a:avLst>
                            <a:gd name="adj1" fmla="val -5750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390E07" id="Elbow Connector 22" o:spid="_x0000_s1026" type="#_x0000_t34" style="position:absolute;margin-left:5.8pt;margin-top:28.45pt;width:35.55pt;height:322.6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" adj="-12422" strokecolor="#4579b8 [3044]">
                <v:stroke endarrow="open"/>
              </v:shape>
            </w:pict>
          </mc:Fallback>
        </mc:AlternateContent>
      </w:r>
      <w:r w:rsidR="00D64D90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3727E8CE" wp14:editId="111B0579">
                <wp:simplePos x="0" y="0"/>
                <wp:positionH relativeFrom="column">
                  <wp:posOffset>73379</wp:posOffset>
                </wp:positionH>
                <wp:positionV relativeFrom="paragraph">
                  <wp:posOffset>361173</wp:posOffset>
                </wp:positionV>
                <wp:extent cx="6140591" cy="4097867"/>
                <wp:effectExtent l="0" t="0" r="3517900" b="3619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140591" cy="4097867"/>
                        </a:xfrm>
                        <a:prstGeom prst="bentConnector3">
                          <a:avLst>
                            <a:gd name="adj1" fmla="val -568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28BBED" id="Elbow Connector 21" o:spid="_x0000_s1026" type="#_x0000_t34" style="position:absolute;margin-left:5.8pt;margin-top:28.45pt;width:483.5pt;height:322.65pt;rotation:18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" adj="-12271" strokecolor="#4579b8 [3044]"/>
            </w:pict>
          </mc:Fallback>
        </mc:AlternateContent>
      </w:r>
      <w:r w:rsidR="005E32E5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54ADB63E" wp14:editId="273546B6">
                <wp:simplePos x="0" y="0"/>
                <wp:positionH relativeFrom="column">
                  <wp:posOffset>4611016</wp:posOffset>
                </wp:positionH>
                <wp:positionV relativeFrom="paragraph">
                  <wp:posOffset>361174</wp:posOffset>
                </wp:positionV>
                <wp:extent cx="982627" cy="0"/>
                <wp:effectExtent l="0" t="76200" r="27305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62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9F9581" id="Straight Arrow Connector 12" o:spid="_x0000_s1026" type="#_x0000_t32" style="position:absolute;margin-left:363.05pt;margin-top:28.45pt;width:77.3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E32E5"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1E673F5" wp14:editId="40FB4E8D">
                <wp:simplePos x="0" y="0"/>
                <wp:positionH relativeFrom="column">
                  <wp:posOffset>694267</wp:posOffset>
                </wp:positionH>
                <wp:positionV relativeFrom="paragraph">
                  <wp:posOffset>552662</wp:posOffset>
                </wp:positionV>
                <wp:extent cx="11289" cy="508423"/>
                <wp:effectExtent l="76200" t="0" r="65405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89" cy="5084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9B09F4" id="Straight Arrow Connector 8" o:spid="_x0000_s1026" type="#_x0000_t32" style="position:absolute;margin-left:54.65pt;margin-top:43.5pt;width:.9pt;height:40.0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</w:p>
    <w:p w14:paraId="3C9A9E05" w14:textId="77777777" w:rsidR="00F80E0F" w:rsidRPr="00F80E0F" w:rsidRDefault="00F80E0F" w:rsidP="00F80E0F"/>
    <w:p w14:paraId="12ACEC2D" w14:textId="77777777" w:rsidR="00F80E0F" w:rsidRPr="00F80E0F" w:rsidRDefault="00C816B2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015B2E" wp14:editId="4313B307">
                <wp:simplePos x="0" y="0"/>
                <wp:positionH relativeFrom="column">
                  <wp:posOffset>6089650</wp:posOffset>
                </wp:positionH>
                <wp:positionV relativeFrom="paragraph">
                  <wp:posOffset>132715</wp:posOffset>
                </wp:positionV>
                <wp:extent cx="914400" cy="281940"/>
                <wp:effectExtent l="0" t="0" r="27940" b="2286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DC63C" w14:textId="77777777" w:rsidR="004475DF" w:rsidRDefault="004475DF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015B2E" id="Text Box 224" o:spid="_x0000_s1067" type="#_x0000_t202" style="position:absolute;margin-left:479.5pt;margin-top:10.45pt;width:1in;height:22.2pt;z-index:251929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" fillcolor="white [3201]" strokeweight=".5pt">
                <v:textbox>
                  <w:txbxContent>
                    <w:p w14:paraId="46CDC63C" w14:textId="77777777" w:rsidR="004475DF" w:rsidRDefault="004475DF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C7D9AD" wp14:editId="3EF69C49">
                <wp:simplePos x="0" y="0"/>
                <wp:positionH relativeFrom="column">
                  <wp:posOffset>4413250</wp:posOffset>
                </wp:positionH>
                <wp:positionV relativeFrom="paragraph">
                  <wp:posOffset>138430</wp:posOffset>
                </wp:positionV>
                <wp:extent cx="914400" cy="281940"/>
                <wp:effectExtent l="0" t="0" r="27940" b="2286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8650" w14:textId="77777777" w:rsidR="004475DF" w:rsidRDefault="004475DF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C7D9AD" id="Text Box 226" o:spid="_x0000_s1068" type="#_x0000_t202" style="position:absolute;margin-left:347.5pt;margin-top:10.9pt;width:1in;height:22.2pt;z-index:251932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" fillcolor="white [3201]" strokeweight=".5pt">
                <v:textbox>
                  <w:txbxContent>
                    <w:p w14:paraId="6D918650" w14:textId="77777777" w:rsidR="004475DF" w:rsidRDefault="004475DF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D67F94" wp14:editId="60E9092F">
                <wp:simplePos x="0" y="0"/>
                <wp:positionH relativeFrom="column">
                  <wp:posOffset>2725420</wp:posOffset>
                </wp:positionH>
                <wp:positionV relativeFrom="paragraph">
                  <wp:posOffset>110490</wp:posOffset>
                </wp:positionV>
                <wp:extent cx="914400" cy="281940"/>
                <wp:effectExtent l="0" t="0" r="27940" b="2286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29EDE" w14:textId="77777777" w:rsidR="004475DF" w:rsidRDefault="004475DF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D67F94" id="Text Box 228" o:spid="_x0000_s1069" type="#_x0000_t202" style="position:absolute;margin-left:214.6pt;margin-top:8.7pt;width:1in;height:22.2pt;z-index:251935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" fillcolor="white [3201]" strokeweight=".5pt">
                <v:textbox>
                  <w:txbxContent>
                    <w:p w14:paraId="1A229EDE" w14:textId="77777777" w:rsidR="004475DF" w:rsidRDefault="004475DF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0EED4355" w14:textId="77777777" w:rsidR="00F80E0F" w:rsidRPr="00F80E0F" w:rsidRDefault="00F80E0F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71247A8" wp14:editId="4353F456">
                <wp:simplePos x="0" y="0"/>
                <wp:positionH relativeFrom="column">
                  <wp:posOffset>73378</wp:posOffset>
                </wp:positionH>
                <wp:positionV relativeFrom="paragraph">
                  <wp:posOffset>92075</wp:posOffset>
                </wp:positionV>
                <wp:extent cx="1350010" cy="654756"/>
                <wp:effectExtent l="0" t="0" r="21590" b="12065"/>
                <wp:wrapNone/>
                <wp:docPr id="50" name="Flowchart: Proces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65475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878E1" w14:textId="77777777" w:rsidR="004475DF" w:rsidRDefault="004475DF" w:rsidP="009B3220">
                            <w:r>
                              <w:t>Boolean exit = false</w:t>
                            </w:r>
                          </w:p>
                          <w:p w14:paraId="65921917" w14:textId="77777777" w:rsidR="004475DF" w:rsidRDefault="004475DF" w:rsidP="009B3220">
                            <w:r>
                              <w:t>Int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1247A8" id="Flowchart: Process 50" o:spid="_x0000_s1070" type="#_x0000_t109" style="position:absolute;margin-left:5.8pt;margin-top:7.25pt;width:106.3pt;height:51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" fillcolor="#4f81bd [3204]" strokecolor="#243f60 [1604]" strokeweight="2pt">
                <v:textbox>
                  <w:txbxContent>
                    <w:p w14:paraId="438878E1" w14:textId="77777777" w:rsidR="004475DF" w:rsidRDefault="004475DF" w:rsidP="009B3220">
                      <w:r>
                        <w:t xml:space="preserve">Boolean </w:t>
                      </w:r>
                      <w:r>
                        <w:t>exit = false</w:t>
                      </w:r>
                    </w:p>
                    <w:p w14:paraId="65921917" w14:textId="77777777" w:rsidR="004475DF" w:rsidRDefault="004475DF" w:rsidP="009B3220">
                      <w:r>
                        <w:t>Int menu</w:t>
                      </w:r>
                    </w:p>
                  </w:txbxContent>
                </v:textbox>
              </v:shape>
            </w:pict>
          </mc:Fallback>
        </mc:AlternateContent>
      </w:r>
    </w:p>
    <w:p w14:paraId="3F3CC435" w14:textId="77777777" w:rsidR="00F80E0F" w:rsidRPr="00F80E0F" w:rsidRDefault="00F80E0F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6D16E33" wp14:editId="2B7D3DAC">
                <wp:simplePos x="0" y="0"/>
                <wp:positionH relativeFrom="column">
                  <wp:posOffset>4176395</wp:posOffset>
                </wp:positionH>
                <wp:positionV relativeFrom="paragraph">
                  <wp:posOffset>100330</wp:posOffset>
                </wp:positionV>
                <wp:extent cx="485140" cy="496570"/>
                <wp:effectExtent l="0" t="0" r="10160" b="17780"/>
                <wp:wrapNone/>
                <wp:docPr id="34" name="Flowchart: Off-page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27622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D16E33" id="Flowchart: Off-page Connector 34" o:spid="_x0000_s1071" type="#_x0000_t177" style="position:absolute;margin-left:328.85pt;margin-top:7.9pt;width:38.2pt;height:39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" fillcolor="#4f81bd [3204]" strokecolor="#243f60 [1604]" strokeweight="2pt">
                <v:textbox>
                  <w:txbxContent>
                    <w:p w14:paraId="23327622" w14:textId="77777777" w:rsidR="004475DF" w:rsidRDefault="004475DF" w:rsidP="00F80E0F">
                      <w:pPr>
                        <w:jc w:val="center"/>
                      </w:pPr>
                      <w:r>
                        <w:t>B1</w:t>
                      </w:r>
                    </w:p>
                  </w:txbxContent>
                </v:textbox>
              </v:shape>
            </w:pict>
          </mc:Fallback>
        </mc:AlternateContent>
      </w:r>
    </w:p>
    <w:p w14:paraId="1940052A" w14:textId="77777777" w:rsidR="00F80E0F" w:rsidRPr="00F80E0F" w:rsidRDefault="009B3220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7EB3AA3A" wp14:editId="4D965C7E">
                <wp:simplePos x="0" y="0"/>
                <wp:positionH relativeFrom="column">
                  <wp:posOffset>694055</wp:posOffset>
                </wp:positionH>
                <wp:positionV relativeFrom="paragraph">
                  <wp:posOffset>100330</wp:posOffset>
                </wp:positionV>
                <wp:extent cx="0" cy="270510"/>
                <wp:effectExtent l="95250" t="0" r="57150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07ED49" id="Straight Arrow Connector 9" o:spid="_x0000_s1026" type="#_x0000_t32" style="position:absolute;margin-left:54.65pt;margin-top:7.9pt;width:0;height:2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14:paraId="4812E2EA" w14:textId="77777777" w:rsidR="00F80E0F" w:rsidRPr="00F80E0F" w:rsidRDefault="00C816B2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673D7E" wp14:editId="3FAEDDF2">
                <wp:simplePos x="0" y="0"/>
                <wp:positionH relativeFrom="column">
                  <wp:posOffset>-142240</wp:posOffset>
                </wp:positionH>
                <wp:positionV relativeFrom="paragraph">
                  <wp:posOffset>86995</wp:posOffset>
                </wp:positionV>
                <wp:extent cx="914400" cy="281940"/>
                <wp:effectExtent l="0" t="0" r="12700" b="2286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9B75A" w14:textId="77777777" w:rsidR="004475DF" w:rsidRDefault="004475DF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673D7E" id="Text Box 223" o:spid="_x0000_s1072" type="#_x0000_t202" style="position:absolute;margin-left:-11.2pt;margin-top:6.85pt;width:1in;height:22.2pt;z-index:251927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" fillcolor="white [3201]" strokeweight=".5pt">
                <v:textbox>
                  <w:txbxContent>
                    <w:p w14:paraId="05A9B75A" w14:textId="77777777" w:rsidR="004475DF" w:rsidRDefault="004475DF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2855838" wp14:editId="409624E0">
                <wp:simplePos x="0" y="0"/>
                <wp:positionH relativeFrom="column">
                  <wp:posOffset>8099425</wp:posOffset>
                </wp:positionH>
                <wp:positionV relativeFrom="paragraph">
                  <wp:posOffset>292100</wp:posOffset>
                </wp:positionV>
                <wp:extent cx="530225" cy="530225"/>
                <wp:effectExtent l="0" t="0" r="22225" b="22225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25" cy="5302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035B8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855838" id="Flowchart: Connector 49" o:spid="_x0000_s1073" type="#_x0000_t120" style="position:absolute;margin-left:637.75pt;margin-top:23pt;width:41.75pt;height:4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" fillcolor="#4f81bd [3204]" strokecolor="#243f60 [1604]" strokeweight="2pt">
                <v:textbox>
                  <w:txbxContent>
                    <w:p w14:paraId="1CF035B8" w14:textId="77777777" w:rsidR="004475DF" w:rsidRDefault="004475DF" w:rsidP="00F80E0F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9B3220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B11789E" wp14:editId="484D3E08">
                <wp:simplePos x="0" y="0"/>
                <wp:positionH relativeFrom="column">
                  <wp:posOffset>106680</wp:posOffset>
                </wp:positionH>
                <wp:positionV relativeFrom="paragraph">
                  <wp:posOffset>47625</wp:posOffset>
                </wp:positionV>
                <wp:extent cx="1151255" cy="700405"/>
                <wp:effectExtent l="0" t="0" r="10795" b="23495"/>
                <wp:wrapNone/>
                <wp:docPr id="7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55" cy="70040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A4EFC" w14:textId="77777777" w:rsidR="004475DF" w:rsidRDefault="004475DF" w:rsidP="009B3220">
                            <w:pPr>
                              <w:jc w:val="center"/>
                            </w:pPr>
                            <w:r>
                              <w:t>!exit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11789E" id="Flowchart: Decision 7" o:spid="_x0000_s1074" type="#_x0000_t110" style="position:absolute;margin-left:8.4pt;margin-top:3.75pt;width:90.65pt;height:55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" fillcolor="#4f81bd [3204]" strokecolor="#243f60 [1604]" strokeweight="2pt">
                <v:textbox>
                  <w:txbxContent>
                    <w:p w14:paraId="12AA4EFC" w14:textId="77777777" w:rsidR="004475DF" w:rsidRDefault="004475DF" w:rsidP="009B3220">
                      <w:pPr>
                        <w:jc w:val="center"/>
                      </w:pPr>
                      <w:r>
                        <w:t>!exit</w:t>
                      </w:r>
                    </w:p>
                  </w:txbxContent>
                </v:textbox>
              </v:shape>
            </w:pict>
          </mc:Fallback>
        </mc:AlternateContent>
      </w:r>
    </w:p>
    <w:p w14:paraId="17980FDD" w14:textId="77777777" w:rsidR="00F80E0F" w:rsidRPr="00F80E0F" w:rsidRDefault="00F80E0F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651A3AE" wp14:editId="15011DD5">
                <wp:simplePos x="0" y="0"/>
                <wp:positionH relativeFrom="column">
                  <wp:posOffset>7241822</wp:posOffset>
                </wp:positionH>
                <wp:positionV relativeFrom="paragraph">
                  <wp:posOffset>187748</wp:posOffset>
                </wp:positionV>
                <wp:extent cx="677334" cy="0"/>
                <wp:effectExtent l="0" t="76200" r="27940" b="1143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3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23DB64" id="Straight Arrow Connector 47" o:spid="_x0000_s1026" type="#_x0000_t32" style="position:absolute;margin-left:570.2pt;margin-top:14.8pt;width:53.3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66E24320" wp14:editId="11361F29">
                <wp:simplePos x="0" y="0"/>
                <wp:positionH relativeFrom="column">
                  <wp:posOffset>7241681</wp:posOffset>
                </wp:positionH>
                <wp:positionV relativeFrom="paragraph">
                  <wp:posOffset>187748</wp:posOffset>
                </wp:positionV>
                <wp:extent cx="0" cy="1038578"/>
                <wp:effectExtent l="0" t="0" r="19050" b="95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85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AB32A6" id="Straight Connector 46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2pt,14.8pt" to="570.2pt,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64561706" wp14:editId="55BE24AF">
                <wp:simplePos x="0" y="0"/>
                <wp:positionH relativeFrom="column">
                  <wp:posOffset>4125595</wp:posOffset>
                </wp:positionH>
                <wp:positionV relativeFrom="paragraph">
                  <wp:posOffset>95250</wp:posOffset>
                </wp:positionV>
                <wp:extent cx="485140" cy="496570"/>
                <wp:effectExtent l="0" t="0" r="10160" b="17780"/>
                <wp:wrapNone/>
                <wp:docPr id="36" name="Flowchart: Off-page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D5731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561706" id="Flowchart: Off-page Connector 36" o:spid="_x0000_s1075" type="#_x0000_t177" style="position:absolute;margin-left:324.85pt;margin-top:7.5pt;width:38.2pt;height:39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" fillcolor="#4f81bd [3204]" strokecolor="#243f60 [1604]" strokeweight="2pt">
                <v:textbox>
                  <w:txbxContent>
                    <w:p w14:paraId="0ECD5731" w14:textId="77777777" w:rsidR="004475DF" w:rsidRDefault="004475DF" w:rsidP="00F80E0F">
                      <w:pPr>
                        <w:jc w:val="center"/>
                      </w:pPr>
                      <w:r>
                        <w:t>B2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922FCD" wp14:editId="5540D0B2">
                <wp:simplePos x="0" y="0"/>
                <wp:positionH relativeFrom="column">
                  <wp:posOffset>2471420</wp:posOffset>
                </wp:positionH>
                <wp:positionV relativeFrom="paragraph">
                  <wp:posOffset>90805</wp:posOffset>
                </wp:positionV>
                <wp:extent cx="485140" cy="496570"/>
                <wp:effectExtent l="0" t="0" r="10160" b="17780"/>
                <wp:wrapNone/>
                <wp:docPr id="35" name="Flowchart: Off-page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892C9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922FCD" id="Flowchart: Off-page Connector 35" o:spid="_x0000_s1076" type="#_x0000_t177" style="position:absolute;margin-left:194.6pt;margin-top:7.15pt;width:38.2pt;height:39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" fillcolor="#4f81bd [3204]" strokecolor="#243f60 [1604]" strokeweight="2pt">
                <v:textbox>
                  <w:txbxContent>
                    <w:p w14:paraId="0DE892C9" w14:textId="77777777" w:rsidR="004475DF" w:rsidRDefault="004475DF" w:rsidP="00F80E0F">
                      <w:pPr>
                        <w:jc w:val="center"/>
                      </w:pPr>
                      <w: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</w:p>
    <w:p w14:paraId="3FA5577E" w14:textId="77777777" w:rsidR="00F80E0F" w:rsidRPr="00F80E0F" w:rsidRDefault="00C816B2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931501" wp14:editId="4F99A71F">
                <wp:simplePos x="0" y="0"/>
                <wp:positionH relativeFrom="column">
                  <wp:posOffset>789305</wp:posOffset>
                </wp:positionH>
                <wp:positionV relativeFrom="paragraph">
                  <wp:posOffset>28575</wp:posOffset>
                </wp:positionV>
                <wp:extent cx="914400" cy="281940"/>
                <wp:effectExtent l="0" t="0" r="27940" b="2286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3D03" w14:textId="77777777" w:rsidR="004475DF" w:rsidRDefault="004475DF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931501" id="Text Box 222" o:spid="_x0000_s1077" type="#_x0000_t202" style="position:absolute;margin-left:62.15pt;margin-top:2.25pt;width:1in;height:22.2pt;z-index:251926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" fillcolor="white [3201]" strokeweight=".5pt">
                <v:textbox>
                  <w:txbxContent>
                    <w:p w14:paraId="63023D03" w14:textId="77777777" w:rsidR="004475DF" w:rsidRDefault="004475DF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80E0F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54AD2F58" wp14:editId="12FE3011">
                <wp:simplePos x="0" y="0"/>
                <wp:positionH relativeFrom="column">
                  <wp:posOffset>-28575</wp:posOffset>
                </wp:positionH>
                <wp:positionV relativeFrom="paragraph">
                  <wp:posOffset>282575</wp:posOffset>
                </wp:positionV>
                <wp:extent cx="1451610" cy="654685"/>
                <wp:effectExtent l="0" t="0" r="15240" b="12065"/>
                <wp:wrapNone/>
                <wp:docPr id="2" name="Flowchart: Da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610" cy="65468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60FDE" w14:textId="77777777" w:rsidR="004475DF" w:rsidRDefault="004475DF" w:rsidP="0012077A">
                            <w:pPr>
                              <w:spacing w:after="0"/>
                              <w:jc w:val="center"/>
                            </w:pPr>
                            <w:r>
                              <w:t>Input menu</w:t>
                            </w:r>
                          </w:p>
                          <w:p w14:paraId="2A9BA07A" w14:textId="77777777" w:rsidR="004475DF" w:rsidRDefault="004475DF" w:rsidP="0012077A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AD2F58" id="Flowchart: Data 2" o:spid="_x0000_s1078" type="#_x0000_t111" style="position:absolute;margin-left:-2.25pt;margin-top:22.25pt;width:114.3pt;height:5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" fillcolor="#4f81bd [3204]" strokecolor="#243f60 [1604]" strokeweight="2pt">
                <v:textbox>
                  <w:txbxContent>
                    <w:p w14:paraId="53060FDE" w14:textId="77777777" w:rsidR="004475DF" w:rsidRDefault="004475DF" w:rsidP="0012077A">
                      <w:pPr>
                        <w:spacing w:after="0"/>
                        <w:jc w:val="center"/>
                      </w:pPr>
                      <w:r>
                        <w:t xml:space="preserve">Input </w:t>
                      </w:r>
                      <w:r>
                        <w:t>menu</w:t>
                      </w:r>
                    </w:p>
                    <w:p w14:paraId="2A9BA07A" w14:textId="77777777" w:rsidR="004475DF" w:rsidRDefault="004475DF" w:rsidP="0012077A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80E0F"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3C86C1A3" wp14:editId="18BF4C4E">
                <wp:simplePos x="0" y="0"/>
                <wp:positionH relativeFrom="column">
                  <wp:posOffset>4396881</wp:posOffset>
                </wp:positionH>
                <wp:positionV relativeFrom="paragraph">
                  <wp:posOffset>282575</wp:posOffset>
                </wp:positionV>
                <wp:extent cx="0" cy="620395"/>
                <wp:effectExtent l="0" t="0" r="19050" b="2730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0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924A96" id="Straight Connector 4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2.25pt" to="346.2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" strokecolor="#4579b8 [3044]"/>
            </w:pict>
          </mc:Fallback>
        </mc:AlternateContent>
      </w:r>
      <w:r w:rsidR="00F80E0F"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7DDF07C0" wp14:editId="70395286">
                <wp:simplePos x="0" y="0"/>
                <wp:positionH relativeFrom="column">
                  <wp:posOffset>2714978</wp:posOffset>
                </wp:positionH>
                <wp:positionV relativeFrom="paragraph">
                  <wp:posOffset>282927</wp:posOffset>
                </wp:positionV>
                <wp:extent cx="0" cy="1062073"/>
                <wp:effectExtent l="0" t="0" r="19050" b="2413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207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514B51" id="Elbow Connector 39" o:spid="_x0000_s1026" type="#_x0000_t34" style="position:absolute;margin-left:213.8pt;margin-top:22.3pt;width:0;height:83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" strokecolor="#4579b8 [3044]"/>
            </w:pict>
          </mc:Fallback>
        </mc:AlternateContent>
      </w:r>
      <w:r w:rsidR="00F80E0F">
        <w:t xml:space="preserve"> </w:t>
      </w:r>
    </w:p>
    <w:p w14:paraId="451A5E2E" w14:textId="77777777" w:rsidR="00F80E0F" w:rsidRPr="00F80E0F" w:rsidRDefault="00F80E0F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21FCF98" wp14:editId="796BF03A">
                <wp:simplePos x="0" y="0"/>
                <wp:positionH relativeFrom="column">
                  <wp:posOffset>8449663</wp:posOffset>
                </wp:positionH>
                <wp:positionV relativeFrom="paragraph">
                  <wp:posOffset>83820</wp:posOffset>
                </wp:positionV>
                <wp:extent cx="0" cy="937966"/>
                <wp:effectExtent l="95250" t="38100" r="57150" b="146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37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716B43" id="Straight Arrow Connector 48" o:spid="_x0000_s1026" type="#_x0000_t32" style="position:absolute;margin-left:665.35pt;margin-top:6.6pt;width:0;height:73.8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" strokecolor="#4579b8 [3044]">
                <v:stroke endarrow="open"/>
              </v:shape>
            </w:pict>
          </mc:Fallback>
        </mc:AlternateContent>
      </w:r>
    </w:p>
    <w:p w14:paraId="1F9BE9A6" w14:textId="77777777" w:rsidR="00F80E0F" w:rsidRPr="00F80E0F" w:rsidRDefault="00F80E0F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3CEBE47F" wp14:editId="40A9A6B1">
                <wp:simplePos x="0" y="0"/>
                <wp:positionH relativeFrom="column">
                  <wp:posOffset>4408310</wp:posOffset>
                </wp:positionH>
                <wp:positionV relativeFrom="paragraph">
                  <wp:posOffset>256822</wp:posOffset>
                </wp:positionV>
                <wp:extent cx="2833511" cy="0"/>
                <wp:effectExtent l="0" t="0" r="2413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35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F4B163" id="Straight Connector 4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1pt,20.2pt" to="570.2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" strokecolor="#4579b8 [3044]"/>
            </w:pict>
          </mc:Fallback>
        </mc:AlternateContent>
      </w:r>
    </w:p>
    <w:p w14:paraId="3B5F3E1A" w14:textId="77777777" w:rsidR="00F80E0F" w:rsidRPr="00F80E0F" w:rsidRDefault="00F80E0F" w:rsidP="00F80E0F"/>
    <w:p w14:paraId="4FDE3925" w14:textId="77777777" w:rsidR="00F80E0F" w:rsidRPr="00F80E0F" w:rsidRDefault="00F80E0F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476CA3E0" wp14:editId="2DD79E78">
                <wp:simplePos x="0" y="0"/>
                <wp:positionH relativeFrom="column">
                  <wp:posOffset>2714977</wp:posOffset>
                </wp:positionH>
                <wp:positionV relativeFrom="paragraph">
                  <wp:posOffset>51717</wp:posOffset>
                </wp:positionV>
                <wp:extent cx="5734755" cy="0"/>
                <wp:effectExtent l="0" t="0" r="1841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2A11691" id="Straight Connector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8pt,4.05pt" to="665.3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" strokecolor="#4579b8 [3044]"/>
            </w:pict>
          </mc:Fallback>
        </mc:AlternateContent>
      </w:r>
    </w:p>
    <w:p w14:paraId="1B432825" w14:textId="77777777" w:rsidR="00F80E0F" w:rsidRPr="00F80E0F" w:rsidRDefault="004567B7" w:rsidP="00F80E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E7301E" wp14:editId="172DD687">
                <wp:simplePos x="0" y="0"/>
                <wp:positionH relativeFrom="column">
                  <wp:posOffset>1347470</wp:posOffset>
                </wp:positionH>
                <wp:positionV relativeFrom="paragraph">
                  <wp:posOffset>208915</wp:posOffset>
                </wp:positionV>
                <wp:extent cx="1772285" cy="699135"/>
                <wp:effectExtent l="0" t="0" r="18415" b="24765"/>
                <wp:wrapNone/>
                <wp:docPr id="175" name="Hexagon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69913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8CB27" w14:textId="77777777" w:rsidR="004475DF" w:rsidRDefault="004475DF" w:rsidP="004567B7">
                            <w:pPr>
                              <w:jc w:val="center"/>
                            </w:pPr>
                            <w:r>
                              <w:t>Array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E7301E" id="Hexagon 175" o:spid="_x0000_s1079" type="#_x0000_t9" style="position:absolute;margin-left:106.1pt;margin-top:16.45pt;width:139.55pt;height:55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" adj="2130" fillcolor="#4f81bd [3204]" strokecolor="#243f60 [1604]" strokeweight="2pt">
                <v:textbox>
                  <w:txbxContent>
                    <w:p w14:paraId="48A8CB27" w14:textId="77777777" w:rsidR="004475DF" w:rsidRDefault="004475DF" w:rsidP="004567B7">
                      <w:pPr>
                        <w:jc w:val="center"/>
                      </w:pPr>
                      <w:r>
                        <w:t xml:space="preserve">Array </w:t>
                      </w:r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A67D5E6" w14:textId="77777777" w:rsidR="00C8753B" w:rsidRDefault="004567B7" w:rsidP="00F80E0F"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48BB489" wp14:editId="0E99CE27">
                <wp:simplePos x="0" y="0"/>
                <wp:positionH relativeFrom="column">
                  <wp:posOffset>3200400</wp:posOffset>
                </wp:positionH>
                <wp:positionV relativeFrom="paragraph">
                  <wp:posOffset>280670</wp:posOffset>
                </wp:positionV>
                <wp:extent cx="608965" cy="55880"/>
                <wp:effectExtent l="38100" t="76200" r="19685" b="5842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8965" cy="55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C5665F" id="Straight Arrow Connector 73" o:spid="_x0000_s1026" type="#_x0000_t32" style="position:absolute;margin-left:252pt;margin-top:22.1pt;width:47.95pt;height:4.4pt;flip:x y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D86749A" wp14:editId="6A3407E4">
                <wp:simplePos x="0" y="0"/>
                <wp:positionH relativeFrom="column">
                  <wp:posOffset>7212965</wp:posOffset>
                </wp:positionH>
                <wp:positionV relativeFrom="paragraph">
                  <wp:posOffset>5858510</wp:posOffset>
                </wp:positionV>
                <wp:extent cx="372110" cy="372110"/>
                <wp:effectExtent l="0" t="0" r="27940" b="27940"/>
                <wp:wrapNone/>
                <wp:docPr id="111" name="Flowchart: 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7211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54AF0E1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111" o:spid="_x0000_s1026" type="#_x0000_t124" style="position:absolute;margin-left:567.95pt;margin-top:461.3pt;width:29.3pt;height:29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" fillcolor="#4f81bd [3204]" strokecolor="#243f60 [1604]" strokeweight="2pt"/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91FAEC3" wp14:editId="7F804F1F">
                <wp:simplePos x="0" y="0"/>
                <wp:positionH relativeFrom="column">
                  <wp:posOffset>7761111</wp:posOffset>
                </wp:positionH>
                <wp:positionV relativeFrom="paragraph">
                  <wp:posOffset>6033488</wp:posOffset>
                </wp:positionV>
                <wp:extent cx="1151467" cy="0"/>
                <wp:effectExtent l="38100" t="76200" r="0" b="11430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46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C48405" id="Straight Arrow Connector 110" o:spid="_x0000_s1026" type="#_x0000_t32" style="position:absolute;margin-left:611.1pt;margin-top:475.1pt;width:90.65pt;height:0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86841C2" wp14:editId="52AFA616">
                <wp:simplePos x="0" y="0"/>
                <wp:positionH relativeFrom="column">
                  <wp:posOffset>8912578</wp:posOffset>
                </wp:positionH>
                <wp:positionV relativeFrom="paragraph">
                  <wp:posOffset>4137377</wp:posOffset>
                </wp:positionV>
                <wp:extent cx="0" cy="1896533"/>
                <wp:effectExtent l="0" t="0" r="19050" b="2794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6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5666AE" id="Straight Connector 109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1.8pt,325.8pt" to="701.8pt,4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" strokecolor="#4579b8 [3044]"/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7838883" wp14:editId="4C18E05B">
                <wp:simplePos x="0" y="0"/>
                <wp:positionH relativeFrom="column">
                  <wp:posOffset>7343422</wp:posOffset>
                </wp:positionH>
                <wp:positionV relativeFrom="paragraph">
                  <wp:posOffset>1868310</wp:posOffset>
                </wp:positionV>
                <wp:extent cx="0" cy="3815645"/>
                <wp:effectExtent l="95250" t="0" r="57150" b="5207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5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B0DB67" id="Straight Arrow Connector 107" o:spid="_x0000_s1026" type="#_x0000_t32" style="position:absolute;margin-left:578.2pt;margin-top:147.1pt;width:0;height:300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" strokecolor="#4579b8 [3044]">
                <v:stroke endarrow="open"/>
              </v:shape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163E9EF" wp14:editId="21125EBA">
                <wp:simplePos x="0" y="0"/>
                <wp:positionH relativeFrom="column">
                  <wp:posOffset>8912578</wp:posOffset>
                </wp:positionH>
                <wp:positionV relativeFrom="paragraph">
                  <wp:posOffset>3042073</wp:posOffset>
                </wp:positionV>
                <wp:extent cx="0" cy="305083"/>
                <wp:effectExtent l="95250" t="0" r="57150" b="571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08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7E6180" id="Straight Arrow Connector 106" o:spid="_x0000_s1026" type="#_x0000_t32" style="position:absolute;margin-left:701.8pt;margin-top:239.55pt;width:0;height:2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" strokecolor="#4579b8 [3044]">
                <v:stroke endarrow="open"/>
              </v:shape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8C8C46F" wp14:editId="2924BF60">
                <wp:simplePos x="0" y="0"/>
                <wp:positionH relativeFrom="column">
                  <wp:posOffset>8912578</wp:posOffset>
                </wp:positionH>
                <wp:positionV relativeFrom="paragraph">
                  <wp:posOffset>1868029</wp:posOffset>
                </wp:positionV>
                <wp:extent cx="0" cy="384104"/>
                <wp:effectExtent l="95250" t="0" r="114300" b="5461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1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78C912" id="Straight Arrow Connector 105" o:spid="_x0000_s1026" type="#_x0000_t32" style="position:absolute;margin-left:701.8pt;margin-top:147.1pt;width:0;height:30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" strokecolor="#4579b8 [3044]">
                <v:stroke endarrow="open"/>
              </v:shape>
            </w:pict>
          </mc:Fallback>
        </mc:AlternateContent>
      </w:r>
      <w:r w:rsidR="00B84C09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1CE92AE" wp14:editId="6CDDD7A7">
                <wp:simplePos x="0" y="0"/>
                <wp:positionH relativeFrom="column">
                  <wp:posOffset>8912578</wp:posOffset>
                </wp:positionH>
                <wp:positionV relativeFrom="paragraph">
                  <wp:posOffset>581378</wp:posOffset>
                </wp:positionV>
                <wp:extent cx="0" cy="485140"/>
                <wp:effectExtent l="95250" t="0" r="76200" b="4826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18AFF5" id="Straight Arrow Connector 104" o:spid="_x0000_s1026" type="#_x0000_t32" style="position:absolute;margin-left:701.8pt;margin-top:45.8pt;width:0;height:38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5A71596" wp14:editId="45F3E5E5">
                <wp:simplePos x="0" y="0"/>
                <wp:positionH relativeFrom="column">
                  <wp:posOffset>7343422</wp:posOffset>
                </wp:positionH>
                <wp:positionV relativeFrom="paragraph">
                  <wp:posOffset>581167</wp:posOffset>
                </wp:positionV>
                <wp:extent cx="0" cy="485633"/>
                <wp:effectExtent l="95250" t="0" r="76200" b="4826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6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8A9CD1" id="Straight Arrow Connector 103" o:spid="_x0000_s1026" type="#_x0000_t32" style="position:absolute;margin-left:578.2pt;margin-top:45.75pt;width:0;height:38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8C76A31" wp14:editId="5541B822">
                <wp:simplePos x="0" y="0"/>
                <wp:positionH relativeFrom="column">
                  <wp:posOffset>5548066</wp:posOffset>
                </wp:positionH>
                <wp:positionV relativeFrom="paragraph">
                  <wp:posOffset>2917896</wp:posOffset>
                </wp:positionV>
                <wp:extent cx="451978" cy="0"/>
                <wp:effectExtent l="0" t="76200" r="24765" b="11430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97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60067F" id="Straight Arrow Connector 102" o:spid="_x0000_s1026" type="#_x0000_t32" style="position:absolute;margin-left:436.85pt;margin-top:229.75pt;width:35.6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541E47D" wp14:editId="5BE77E14">
                <wp:simplePos x="0" y="0"/>
                <wp:positionH relativeFrom="column">
                  <wp:posOffset>4746413</wp:posOffset>
                </wp:positionH>
                <wp:positionV relativeFrom="paragraph">
                  <wp:posOffset>3098377</wp:posOffset>
                </wp:positionV>
                <wp:extent cx="598946" cy="1038719"/>
                <wp:effectExtent l="0" t="38100" r="48895" b="2857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946" cy="1038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D597A7" id="Straight Arrow Connector 101" o:spid="_x0000_s1026" type="#_x0000_t32" style="position:absolute;margin-left:373.75pt;margin-top:243.95pt;width:47.15pt;height:81.8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ADCA9F8" wp14:editId="5E716DBA">
                <wp:simplePos x="0" y="0"/>
                <wp:positionH relativeFrom="column">
                  <wp:posOffset>4064635</wp:posOffset>
                </wp:positionH>
                <wp:positionV relativeFrom="paragraph">
                  <wp:posOffset>4142105</wp:posOffset>
                </wp:positionV>
                <wp:extent cx="1388110" cy="721995"/>
                <wp:effectExtent l="0" t="0" r="21590" b="20955"/>
                <wp:wrapNone/>
                <wp:docPr id="100" name="Flowchart: Da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7219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7A28C" w14:textId="77777777" w:rsidR="004475DF" w:rsidRDefault="004475DF" w:rsidP="00BB19E3">
                            <w:pPr>
                              <w:jc w:val="center"/>
                            </w:pPr>
                            <w:r>
                              <w:t>Input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DCA9F8" id="Flowchart: Data 100" o:spid="_x0000_s1080" type="#_x0000_t111" style="position:absolute;margin-left:320.05pt;margin-top:326.15pt;width:109.3pt;height:56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" fillcolor="#4f81bd [3204]" strokecolor="#243f60 [1604]" strokeweight="2pt">
                <v:textbox>
                  <w:txbxContent>
                    <w:p w14:paraId="54A7A28C" w14:textId="77777777" w:rsidR="004475DF" w:rsidRDefault="004475DF" w:rsidP="00BB19E3">
                      <w:pPr>
                        <w:jc w:val="center"/>
                      </w:pPr>
                      <w:r>
                        <w:t xml:space="preserve">Input </w:t>
                      </w:r>
                      <w:r>
                        <w:t>country</w:t>
                      </w:r>
                    </w:p>
                  </w:txbxContent>
                </v:textbox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08B6238" wp14:editId="3E43DC87">
                <wp:simplePos x="0" y="0"/>
                <wp:positionH relativeFrom="column">
                  <wp:posOffset>4983480</wp:posOffset>
                </wp:positionH>
                <wp:positionV relativeFrom="paragraph">
                  <wp:posOffset>1676400</wp:posOffset>
                </wp:positionV>
                <wp:extent cx="361809" cy="1016000"/>
                <wp:effectExtent l="0" t="0" r="76835" b="508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09" cy="1016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396235" id="Straight Arrow Connector 99" o:spid="_x0000_s1026" type="#_x0000_t32" style="position:absolute;margin-left:392.4pt;margin-top:132pt;width:28.5pt;height:80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C700D3F" wp14:editId="01B8FA70">
                <wp:simplePos x="0" y="0"/>
                <wp:positionH relativeFrom="column">
                  <wp:posOffset>5175956</wp:posOffset>
                </wp:positionH>
                <wp:positionV relativeFrom="paragraph">
                  <wp:posOffset>2726267</wp:posOffset>
                </wp:positionV>
                <wp:extent cx="372533" cy="372533"/>
                <wp:effectExtent l="0" t="0" r="27940" b="27940"/>
                <wp:wrapNone/>
                <wp:docPr id="98" name="Flowchart: 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372533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4EF88F" id="Flowchart: Or 98" o:spid="_x0000_s1026" type="#_x0000_t124" style="position:absolute;margin-left:407.55pt;margin-top:214.65pt;width:29.35pt;height:29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" fillcolor="#4f81bd [3204]" strokecolor="#243f60 [1604]" strokeweight="2pt"/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306C5848" wp14:editId="47838179">
                <wp:simplePos x="0" y="0"/>
                <wp:positionH relativeFrom="column">
                  <wp:posOffset>6083300</wp:posOffset>
                </wp:positionH>
                <wp:positionV relativeFrom="paragraph">
                  <wp:posOffset>2663190</wp:posOffset>
                </wp:positionV>
                <wp:extent cx="563880" cy="563880"/>
                <wp:effectExtent l="0" t="0" r="26670" b="26670"/>
                <wp:wrapNone/>
                <wp:docPr id="95" name="Flowchart: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638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0EC59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 xml:space="preserve">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6C5848" id="Flowchart: Connector 95" o:spid="_x0000_s1081" type="#_x0000_t120" style="position:absolute;margin-left:479pt;margin-top:209.7pt;width:44.4pt;height:44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" fillcolor="#4f81bd [3204]" strokecolor="#243f60 [1604]" strokeweight="2pt">
                <v:textbox>
                  <w:txbxContent>
                    <w:p w14:paraId="1560EC59" w14:textId="77777777" w:rsidR="004475DF" w:rsidRDefault="004475DF" w:rsidP="00FE681F">
                      <w:pPr>
                        <w:jc w:val="center"/>
                      </w:pPr>
                      <w:r>
                        <w:t xml:space="preserve">K </w:t>
                      </w:r>
                    </w:p>
                  </w:txbxContent>
                </v:textbox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B0ADC18" wp14:editId="0AAA5618">
                <wp:simplePos x="0" y="0"/>
                <wp:positionH relativeFrom="column">
                  <wp:posOffset>3584222</wp:posOffset>
                </wp:positionH>
                <wp:positionV relativeFrom="paragraph">
                  <wp:posOffset>4464756</wp:posOffset>
                </wp:positionV>
                <wp:extent cx="598311" cy="0"/>
                <wp:effectExtent l="0" t="76200" r="11430" b="1143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31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C159A5" id="Straight Arrow Connector 97" o:spid="_x0000_s1026" type="#_x0000_t32" style="position:absolute;margin-left:282.2pt;margin-top:351.55pt;width:47.1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3B5943C" wp14:editId="2804A082">
                <wp:simplePos x="0" y="0"/>
                <wp:positionH relativeFrom="column">
                  <wp:posOffset>4180840</wp:posOffset>
                </wp:positionH>
                <wp:positionV relativeFrom="paragraph">
                  <wp:posOffset>2658110</wp:posOffset>
                </wp:positionV>
                <wp:extent cx="563880" cy="563880"/>
                <wp:effectExtent l="0" t="0" r="26670" b="26670"/>
                <wp:wrapNone/>
                <wp:docPr id="94" name="Flowchart: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638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B439B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B5943C" id="Flowchart: Connector 94" o:spid="_x0000_s1082" type="#_x0000_t120" style="position:absolute;margin-left:329.2pt;margin-top:209.3pt;width:44.4pt;height:44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" fillcolor="#4f81bd [3204]" strokecolor="#243f60 [1604]" strokeweight="2pt">
                <v:textbox>
                  <w:txbxContent>
                    <w:p w14:paraId="3CAB439B" w14:textId="77777777" w:rsidR="004475DF" w:rsidRDefault="004475DF" w:rsidP="00FE681F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B19E3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48E657B" wp14:editId="75D7F9BF">
                <wp:simplePos x="0" y="0"/>
                <wp:positionH relativeFrom="column">
                  <wp:posOffset>1009015</wp:posOffset>
                </wp:positionH>
                <wp:positionV relativeFrom="paragraph">
                  <wp:posOffset>5671185</wp:posOffset>
                </wp:positionV>
                <wp:extent cx="485140" cy="496570"/>
                <wp:effectExtent l="0" t="5715" r="23495" b="23495"/>
                <wp:wrapNone/>
                <wp:docPr id="92" name="Flowchart: Off-page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12755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8E657B" id="Flowchart: Off-page Connector 92" o:spid="_x0000_s1083" type="#_x0000_t177" style="position:absolute;margin-left:79.45pt;margin-top:446.55pt;width:38.2pt;height:39.1pt;rotation:-9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" fillcolor="#4f81bd [3204]" strokecolor="#243f60 [1604]" strokeweight="2pt">
                <v:textbox style="layout-flow:vertical">
                  <w:txbxContent>
                    <w:p w14:paraId="5EE12755" w14:textId="77777777" w:rsidR="004475DF" w:rsidRDefault="004475DF" w:rsidP="00F80E0F">
                      <w:pPr>
                        <w:jc w:val="center"/>
                      </w:pPr>
                      <w: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994FAF6" wp14:editId="636CA2D4">
                <wp:simplePos x="0" y="0"/>
                <wp:positionH relativeFrom="column">
                  <wp:posOffset>7020560</wp:posOffset>
                </wp:positionH>
                <wp:positionV relativeFrom="paragraph">
                  <wp:posOffset>0</wp:posOffset>
                </wp:positionV>
                <wp:extent cx="563880" cy="563880"/>
                <wp:effectExtent l="0" t="0" r="26670" b="26670"/>
                <wp:wrapNone/>
                <wp:docPr id="90" name="Flowchart: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638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C2B98F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94FAF6" id="Flowchart: Connector 90" o:spid="_x0000_s1084" type="#_x0000_t120" style="position:absolute;margin-left:552.8pt;margin-top:0;width:44.4pt;height:44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" fillcolor="#4f81bd [3204]" strokecolor="#243f60 [1604]" strokeweight="2pt">
                <v:textbox>
                  <w:txbxContent>
                    <w:p w14:paraId="14C2B98F" w14:textId="77777777" w:rsidR="004475DF" w:rsidRDefault="004475DF" w:rsidP="00FE681F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9AF9BC5" wp14:editId="40F7BEF7">
                <wp:simplePos x="0" y="0"/>
                <wp:positionH relativeFrom="column">
                  <wp:posOffset>6641465</wp:posOffset>
                </wp:positionH>
                <wp:positionV relativeFrom="paragraph">
                  <wp:posOffset>1076960</wp:posOffset>
                </wp:positionV>
                <wp:extent cx="1422400" cy="789940"/>
                <wp:effectExtent l="0" t="0" r="25400" b="10160"/>
                <wp:wrapNone/>
                <wp:docPr id="89" name="Flowchart: Predefined Proces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7899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672B9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Menampilkan data covid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AF9BC5" id="Flowchart: Predefined Process 89" o:spid="_x0000_s1085" type="#_x0000_t112" style="position:absolute;margin-left:522.95pt;margin-top:84.8pt;width:112pt;height:62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" fillcolor="#4f81bd [3204]" strokecolor="#243f60 [1604]" strokeweight="2pt">
                <v:textbox>
                  <w:txbxContent>
                    <w:p w14:paraId="1CB672B9" w14:textId="77777777" w:rsidR="004475DF" w:rsidRDefault="004475DF" w:rsidP="00FE681F">
                      <w:pPr>
                        <w:jc w:val="center"/>
                      </w:pPr>
                      <w:r>
                        <w:t xml:space="preserve">Menampilkan </w:t>
                      </w:r>
                      <w:r>
                        <w:t>data covid 19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B65E0DE" wp14:editId="0E70AE5F">
                <wp:simplePos x="0" y="0"/>
                <wp:positionH relativeFrom="column">
                  <wp:posOffset>4264660</wp:posOffset>
                </wp:positionH>
                <wp:positionV relativeFrom="paragraph">
                  <wp:posOffset>1354455</wp:posOffset>
                </wp:positionV>
                <wp:extent cx="1659255" cy="327025"/>
                <wp:effectExtent l="0" t="0" r="17145" b="15875"/>
                <wp:wrapNone/>
                <wp:docPr id="88" name="Flowchart: Proces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255" cy="327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337EA4" w14:textId="77777777" w:rsidR="004475DF" w:rsidRDefault="004475DF" w:rsidP="009B3220">
                            <w:pPr>
                              <w:jc w:val="center"/>
                            </w:pPr>
                            <w:r>
                              <w:t>Country = “id”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65E0DE" id="Flowchart: Process 88" o:spid="_x0000_s1086" type="#_x0000_t109" style="position:absolute;margin-left:335.8pt;margin-top:106.65pt;width:130.65pt;height:25.7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" fillcolor="#4f81bd [3204]" strokecolor="#243f60 [1604]" strokeweight="2pt">
                <v:textbox>
                  <w:txbxContent>
                    <w:p w14:paraId="45337EA4" w14:textId="77777777" w:rsidR="004475DF" w:rsidRDefault="004475DF" w:rsidP="009B3220">
                      <w:pPr>
                        <w:jc w:val="center"/>
                      </w:pPr>
                      <w:r>
                        <w:t xml:space="preserve">Country </w:t>
                      </w:r>
                      <w:r>
                        <w:t>= “id”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3DE2098" wp14:editId="4B9535E5">
                <wp:simplePos x="0" y="0"/>
                <wp:positionH relativeFrom="column">
                  <wp:posOffset>8612505</wp:posOffset>
                </wp:positionH>
                <wp:positionV relativeFrom="paragraph">
                  <wp:posOffset>11430</wp:posOffset>
                </wp:positionV>
                <wp:extent cx="563880" cy="563880"/>
                <wp:effectExtent l="0" t="0" r="26670" b="26670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638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FD5A5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E2098" id="Flowchart: Connector 87" o:spid="_x0000_s1087" type="#_x0000_t120" style="position:absolute;margin-left:678.15pt;margin-top:.9pt;width:44.4pt;height:44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" fillcolor="#4f81bd [3204]" strokecolor="#243f60 [1604]" strokeweight="2pt">
                <v:textbox>
                  <w:txbxContent>
                    <w:p w14:paraId="625FD5A5" w14:textId="77777777" w:rsidR="004475DF" w:rsidRDefault="004475DF" w:rsidP="00FE681F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6416164" wp14:editId="054212F2">
                <wp:simplePos x="0" y="0"/>
                <wp:positionH relativeFrom="column">
                  <wp:posOffset>8290560</wp:posOffset>
                </wp:positionH>
                <wp:positionV relativeFrom="paragraph">
                  <wp:posOffset>1076960</wp:posOffset>
                </wp:positionV>
                <wp:extent cx="1422400" cy="789940"/>
                <wp:effectExtent l="0" t="0" r="25400" b="10160"/>
                <wp:wrapNone/>
                <wp:docPr id="84" name="Flowchart: Predefined Proces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7899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DA757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Request data dari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416164" id="Flowchart: Predefined Process 84" o:spid="_x0000_s1088" type="#_x0000_t112" style="position:absolute;margin-left:652.8pt;margin-top:84.8pt;width:112pt;height:62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" fillcolor="#4f81bd [3204]" strokecolor="#243f60 [1604]" strokeweight="2pt">
                <v:textbox>
                  <w:txbxContent>
                    <w:p w14:paraId="74BDA757" w14:textId="77777777" w:rsidR="004475DF" w:rsidRDefault="004475DF" w:rsidP="00FE681F">
                      <w:pPr>
                        <w:jc w:val="center"/>
                      </w:pPr>
                      <w:r>
                        <w:t>Request data dari API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2DD8AAE" wp14:editId="181E1AF7">
                <wp:simplePos x="0" y="0"/>
                <wp:positionH relativeFrom="column">
                  <wp:posOffset>8289290</wp:posOffset>
                </wp:positionH>
                <wp:positionV relativeFrom="paragraph">
                  <wp:posOffset>3345815</wp:posOffset>
                </wp:positionV>
                <wp:extent cx="1422400" cy="789940"/>
                <wp:effectExtent l="0" t="0" r="25400" b="10160"/>
                <wp:wrapNone/>
                <wp:docPr id="86" name="Flowchart: Predefined Proces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7899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E2E89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Decode data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DD8AAE" id="Flowchart: Predefined Process 86" o:spid="_x0000_s1089" type="#_x0000_t112" style="position:absolute;margin-left:652.7pt;margin-top:263.45pt;width:112pt;height:62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" fillcolor="#4f81bd [3204]" strokecolor="#243f60 [1604]" strokeweight="2pt">
                <v:textbox>
                  <w:txbxContent>
                    <w:p w14:paraId="183E2E89" w14:textId="77777777" w:rsidR="004475DF" w:rsidRDefault="004475DF" w:rsidP="00FE681F">
                      <w:pPr>
                        <w:jc w:val="center"/>
                      </w:pPr>
                      <w:r>
                        <w:t xml:space="preserve">Decode </w:t>
                      </w:r>
                      <w:r>
                        <w:t>data csv</w:t>
                      </w:r>
                    </w:p>
                  </w:txbxContent>
                </v:textbox>
              </v:shape>
            </w:pict>
          </mc:Fallback>
        </mc:AlternateContent>
      </w:r>
      <w:r w:rsidR="006A49A0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5FD42D5" wp14:editId="6FF9BBB2">
                <wp:simplePos x="0" y="0"/>
                <wp:positionH relativeFrom="column">
                  <wp:posOffset>8295640</wp:posOffset>
                </wp:positionH>
                <wp:positionV relativeFrom="paragraph">
                  <wp:posOffset>2256790</wp:posOffset>
                </wp:positionV>
                <wp:extent cx="1422400" cy="789940"/>
                <wp:effectExtent l="0" t="0" r="25400" b="10160"/>
                <wp:wrapNone/>
                <wp:docPr id="85" name="Flowchart: Predefined Proces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7899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0F900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Simpan data kedalam file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FD42D5" id="Flowchart: Predefined Process 85" o:spid="_x0000_s1090" type="#_x0000_t112" style="position:absolute;margin-left:653.2pt;margin-top:177.7pt;width:112pt;height:62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" fillcolor="#4f81bd [3204]" strokecolor="#243f60 [1604]" strokeweight="2pt">
                <v:textbox>
                  <w:txbxContent>
                    <w:p w14:paraId="26E0F900" w14:textId="77777777" w:rsidR="004475DF" w:rsidRDefault="004475DF" w:rsidP="00FE681F">
                      <w:pPr>
                        <w:jc w:val="center"/>
                      </w:pPr>
                      <w:r>
                        <w:t xml:space="preserve">Simpan </w:t>
                      </w:r>
                      <w:r>
                        <w:t>data kedalam file csv</w:t>
                      </w:r>
                    </w:p>
                  </w:txbxContent>
                </v:textbox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AA27F18" wp14:editId="26F2970F">
                <wp:simplePos x="0" y="0"/>
                <wp:positionH relativeFrom="column">
                  <wp:posOffset>3584222</wp:posOffset>
                </wp:positionH>
                <wp:positionV relativeFrom="paragraph">
                  <wp:posOffset>2918178</wp:posOffset>
                </wp:positionV>
                <wp:extent cx="598311" cy="0"/>
                <wp:effectExtent l="0" t="76200" r="11430" b="1143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31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87979C" id="Straight Arrow Connector 83" o:spid="_x0000_s1026" type="#_x0000_t32" style="position:absolute;margin-left:282.2pt;margin-top:229.8pt;width:47.1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399DE09" wp14:editId="00E7D2F8">
                <wp:simplePos x="0" y="0"/>
                <wp:positionH relativeFrom="column">
                  <wp:posOffset>3584222</wp:posOffset>
                </wp:positionH>
                <wp:positionV relativeFrom="paragraph">
                  <wp:posOffset>1518356</wp:posOffset>
                </wp:positionV>
                <wp:extent cx="677334" cy="0"/>
                <wp:effectExtent l="0" t="76200" r="27940" b="1143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3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F8FBEC" id="Straight Arrow Connector 82" o:spid="_x0000_s1026" type="#_x0000_t32" style="position:absolute;margin-left:282.2pt;margin-top:119.55pt;width:53.35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8952372" wp14:editId="6C7DC4D3">
                <wp:simplePos x="0" y="0"/>
                <wp:positionH relativeFrom="column">
                  <wp:posOffset>1495637</wp:posOffset>
                </wp:positionH>
                <wp:positionV relativeFrom="paragraph">
                  <wp:posOffset>5943600</wp:posOffset>
                </wp:positionV>
                <wp:extent cx="700052" cy="0"/>
                <wp:effectExtent l="38100" t="76200" r="0" b="1143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05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02CA1C" id="Straight Arrow Connector 80" o:spid="_x0000_s1026" type="#_x0000_t32" style="position:absolute;margin-left:117.75pt;margin-top:468pt;width:55.1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FF4B3FC" wp14:editId="59A9A296">
                <wp:simplePos x="0" y="0"/>
                <wp:positionH relativeFrom="column">
                  <wp:posOffset>2884311</wp:posOffset>
                </wp:positionH>
                <wp:positionV relativeFrom="paragraph">
                  <wp:posOffset>4938536</wp:posOffset>
                </wp:positionV>
                <wp:extent cx="0" cy="519642"/>
                <wp:effectExtent l="95250" t="0" r="57150" b="5207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96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ACE6DC" id="Straight Arrow Connector 79" o:spid="_x0000_s1026" type="#_x0000_t32" style="position:absolute;margin-left:227.1pt;margin-top:388.85pt;width:0;height:40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BCF3EBD" wp14:editId="38A6C83B">
                <wp:simplePos x="0" y="0"/>
                <wp:positionH relativeFrom="column">
                  <wp:posOffset>2884311</wp:posOffset>
                </wp:positionH>
                <wp:positionV relativeFrom="paragraph">
                  <wp:posOffset>3414536</wp:posOffset>
                </wp:positionV>
                <wp:extent cx="0" cy="587305"/>
                <wp:effectExtent l="95250" t="0" r="57150" b="6096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7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4E0033" id="Straight Arrow Connector 78" o:spid="_x0000_s1026" type="#_x0000_t32" style="position:absolute;margin-left:227.1pt;margin-top:268.85pt;width:0;height:46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15C44AA" wp14:editId="7BC327AA">
                <wp:simplePos x="0" y="0"/>
                <wp:positionH relativeFrom="column">
                  <wp:posOffset>2884311</wp:posOffset>
                </wp:positionH>
                <wp:positionV relativeFrom="paragraph">
                  <wp:posOffset>2003425</wp:posOffset>
                </wp:positionV>
                <wp:extent cx="0" cy="474486"/>
                <wp:effectExtent l="95250" t="0" r="57150" b="5905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4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210429" id="Straight Arrow Connector 77" o:spid="_x0000_s1026" type="#_x0000_t32" style="position:absolute;margin-left:227.1pt;margin-top:157.75pt;width:0;height:37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8D592FB" wp14:editId="04746228">
                <wp:simplePos x="0" y="0"/>
                <wp:positionH relativeFrom="column">
                  <wp:posOffset>1495778</wp:posOffset>
                </wp:positionH>
                <wp:positionV relativeFrom="paragraph">
                  <wp:posOffset>1518356</wp:posOffset>
                </wp:positionV>
                <wp:extent cx="699911" cy="0"/>
                <wp:effectExtent l="0" t="76200" r="24130" b="1143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91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B7053A" id="Straight Arrow Connector 76" o:spid="_x0000_s1026" type="#_x0000_t32" style="position:absolute;margin-left:117.8pt;margin-top:119.55pt;width:55.1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FE64A21" wp14:editId="40B6DDA2">
                <wp:simplePos x="0" y="0"/>
                <wp:positionH relativeFrom="column">
                  <wp:posOffset>1495637</wp:posOffset>
                </wp:positionH>
                <wp:positionV relativeFrom="paragraph">
                  <wp:posOffset>1518356</wp:posOffset>
                </wp:positionV>
                <wp:extent cx="0" cy="2483555"/>
                <wp:effectExtent l="0" t="0" r="19050" b="1206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835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C480A95" id="Straight Connector 75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119.55pt" to="117.75pt,3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" strokecolor="#4579b8 [3044]"/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2615D41" wp14:editId="2C435271">
                <wp:simplePos x="0" y="0"/>
                <wp:positionH relativeFrom="column">
                  <wp:posOffset>897326</wp:posOffset>
                </wp:positionH>
                <wp:positionV relativeFrom="paragraph">
                  <wp:posOffset>4001911</wp:posOffset>
                </wp:positionV>
                <wp:extent cx="598452" cy="0"/>
                <wp:effectExtent l="0" t="0" r="11430" b="1905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4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4855DF" id="Straight Connector 74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65pt,315.1pt" to="117.75pt,3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" strokecolor="#4579b8 [3044]"/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DBE8BFF" wp14:editId="020D9267">
                <wp:simplePos x="0" y="0"/>
                <wp:positionH relativeFrom="column">
                  <wp:posOffset>3809506</wp:posOffset>
                </wp:positionH>
                <wp:positionV relativeFrom="paragraph">
                  <wp:posOffset>17216</wp:posOffset>
                </wp:positionV>
                <wp:extent cx="564444" cy="564444"/>
                <wp:effectExtent l="0" t="0" r="26670" b="26670"/>
                <wp:wrapNone/>
                <wp:docPr id="72" name="Flowchart: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44" cy="56444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C4B07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BE8BFF" id="Flowchart: Connector 72" o:spid="_x0000_s1091" type="#_x0000_t120" style="position:absolute;margin-left:299.95pt;margin-top:1.35pt;width:44.45pt;height:44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" fillcolor="#4f81bd [3204]" strokecolor="#243f60 [1604]" strokeweight="2pt">
                <v:textbox>
                  <w:txbxContent>
                    <w:p w14:paraId="3B8C4B07" w14:textId="77777777" w:rsidR="004475DF" w:rsidRDefault="004475DF" w:rsidP="00FE681F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FE681F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DB627F2" wp14:editId="30276767">
                <wp:simplePos x="0" y="0"/>
                <wp:positionH relativeFrom="column">
                  <wp:posOffset>2200275</wp:posOffset>
                </wp:positionH>
                <wp:positionV relativeFrom="paragraph">
                  <wp:posOffset>5462058</wp:posOffset>
                </wp:positionV>
                <wp:extent cx="1388110" cy="936625"/>
                <wp:effectExtent l="0" t="0" r="21590" b="15875"/>
                <wp:wrapNone/>
                <wp:docPr id="71" name="Flowchart: Decis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936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D7C29" w14:textId="77777777" w:rsidR="004475DF" w:rsidRDefault="004475DF" w:rsidP="00E17B38">
                            <w:pPr>
                              <w:jc w:val="center"/>
                            </w:pPr>
                            <w:r>
                              <w:t>Pilihan = 4</w:t>
                            </w:r>
                          </w:p>
                          <w:p w14:paraId="6250FC1F" w14:textId="77777777" w:rsidR="004475DF" w:rsidRDefault="004475DF" w:rsidP="00E17B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B627F2" id="Flowchart: Decision 71" o:spid="_x0000_s1092" type="#_x0000_t110" style="position:absolute;margin-left:173.25pt;margin-top:430.1pt;width:109.3pt;height:73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" fillcolor="#4f81bd [3204]" strokecolor="#243f60 [1604]" strokeweight="2pt">
                <v:textbox>
                  <w:txbxContent>
                    <w:p w14:paraId="4ABD7C29" w14:textId="77777777" w:rsidR="004475DF" w:rsidRDefault="004475DF" w:rsidP="00E17B38">
                      <w:pPr>
                        <w:jc w:val="center"/>
                      </w:pPr>
                      <w:r>
                        <w:t>Pilihan = 4</w:t>
                      </w:r>
                    </w:p>
                    <w:p w14:paraId="6250FC1F" w14:textId="77777777" w:rsidR="004475DF" w:rsidRDefault="004475DF" w:rsidP="00E17B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72B6A7E4" wp14:editId="6453CEFC">
                <wp:simplePos x="0" y="0"/>
                <wp:positionH relativeFrom="column">
                  <wp:posOffset>2195195</wp:posOffset>
                </wp:positionH>
                <wp:positionV relativeFrom="paragraph">
                  <wp:posOffset>4000500</wp:posOffset>
                </wp:positionV>
                <wp:extent cx="1388110" cy="936625"/>
                <wp:effectExtent l="0" t="0" r="21590" b="15875"/>
                <wp:wrapNone/>
                <wp:docPr id="70" name="Flowchart: Decis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936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41DCF" w14:textId="77777777" w:rsidR="004475DF" w:rsidRDefault="004475DF" w:rsidP="00E17B38">
                            <w:pPr>
                              <w:jc w:val="center"/>
                            </w:pPr>
                            <w:r>
                              <w:t>Pilihan = 3</w:t>
                            </w:r>
                          </w:p>
                          <w:p w14:paraId="37F839BC" w14:textId="77777777" w:rsidR="004475DF" w:rsidRDefault="004475DF" w:rsidP="00E17B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B6A7E4" id="Flowchart: Decision 70" o:spid="_x0000_s1093" type="#_x0000_t110" style="position:absolute;margin-left:172.85pt;margin-top:315pt;width:109.3pt;height:73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" fillcolor="#4f81bd [3204]" strokecolor="#243f60 [1604]" strokeweight="2pt">
                <v:textbox>
                  <w:txbxContent>
                    <w:p w14:paraId="0B041DCF" w14:textId="77777777" w:rsidR="004475DF" w:rsidRDefault="004475DF" w:rsidP="00E17B38">
                      <w:pPr>
                        <w:jc w:val="center"/>
                      </w:pPr>
                      <w:r>
                        <w:t xml:space="preserve">Pilihan </w:t>
                      </w:r>
                      <w:r>
                        <w:t>= 3</w:t>
                      </w:r>
                    </w:p>
                    <w:p w14:paraId="37F839BC" w14:textId="77777777" w:rsidR="004475DF" w:rsidRDefault="004475DF" w:rsidP="00E17B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7E388ECE" wp14:editId="5ACB7F4D">
                <wp:simplePos x="0" y="0"/>
                <wp:positionH relativeFrom="column">
                  <wp:posOffset>2190115</wp:posOffset>
                </wp:positionH>
                <wp:positionV relativeFrom="paragraph">
                  <wp:posOffset>2481580</wp:posOffset>
                </wp:positionV>
                <wp:extent cx="1388110" cy="936625"/>
                <wp:effectExtent l="0" t="0" r="21590" b="15875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936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7FE4C" w14:textId="77777777" w:rsidR="004475DF" w:rsidRDefault="004475DF" w:rsidP="00E17B38">
                            <w:pPr>
                              <w:jc w:val="center"/>
                            </w:pPr>
                            <w:r>
                              <w:t>Pilihan = 2</w:t>
                            </w:r>
                          </w:p>
                          <w:p w14:paraId="4153767C" w14:textId="77777777" w:rsidR="004475DF" w:rsidRDefault="004475DF" w:rsidP="00E17B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388ECE" id="Flowchart: Decision 69" o:spid="_x0000_s1094" type="#_x0000_t110" style="position:absolute;margin-left:172.45pt;margin-top:195.4pt;width:109.3pt;height:7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" fillcolor="#4f81bd [3204]" strokecolor="#243f60 [1604]" strokeweight="2pt">
                <v:textbox>
                  <w:txbxContent>
                    <w:p w14:paraId="4827FE4C" w14:textId="77777777" w:rsidR="004475DF" w:rsidRDefault="004475DF" w:rsidP="00E17B38">
                      <w:pPr>
                        <w:jc w:val="center"/>
                      </w:pPr>
                      <w:r>
                        <w:t xml:space="preserve">Pilihan </w:t>
                      </w:r>
                      <w:r>
                        <w:t>= 2</w:t>
                      </w:r>
                    </w:p>
                    <w:p w14:paraId="4153767C" w14:textId="77777777" w:rsidR="004475DF" w:rsidRDefault="004475DF" w:rsidP="00E17B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BDFA096" wp14:editId="5D207EBF">
                <wp:simplePos x="0" y="0"/>
                <wp:positionH relativeFrom="column">
                  <wp:posOffset>2196465</wp:posOffset>
                </wp:positionH>
                <wp:positionV relativeFrom="paragraph">
                  <wp:posOffset>1066518</wp:posOffset>
                </wp:positionV>
                <wp:extent cx="1388110" cy="936625"/>
                <wp:effectExtent l="0" t="0" r="21590" b="15875"/>
                <wp:wrapNone/>
                <wp:docPr id="68" name="Flowchart: Decisi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936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1A16" w14:textId="77777777" w:rsidR="004475DF" w:rsidRDefault="004475DF" w:rsidP="00E17B38">
                            <w:pPr>
                              <w:jc w:val="center"/>
                            </w:pPr>
                            <w:r>
                              <w:t>Pilihan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DFA096" id="Flowchart: Decision 68" o:spid="_x0000_s1095" type="#_x0000_t110" style="position:absolute;margin-left:172.95pt;margin-top:84pt;width:109.3pt;height:73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" fillcolor="#4f81bd [3204]" strokecolor="#243f60 [1604]" strokeweight="2pt">
                <v:textbox>
                  <w:txbxContent>
                    <w:p w14:paraId="14AA1A16" w14:textId="77777777" w:rsidR="004475DF" w:rsidRDefault="004475DF" w:rsidP="00E17B38">
                      <w:pPr>
                        <w:jc w:val="center"/>
                      </w:pPr>
                      <w:r>
                        <w:t xml:space="preserve">Pilihan </w:t>
                      </w:r>
                      <w:r>
                        <w:t>= 1</w:t>
                      </w:r>
                    </w:p>
                  </w:txbxContent>
                </v:textbox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42AB4093" wp14:editId="3ED9236A">
                <wp:simplePos x="0" y="0"/>
                <wp:positionH relativeFrom="column">
                  <wp:posOffset>333022</wp:posOffset>
                </wp:positionH>
                <wp:positionV relativeFrom="paragraph">
                  <wp:posOffset>2917896</wp:posOffset>
                </wp:positionV>
                <wp:extent cx="0" cy="756637"/>
                <wp:effectExtent l="95250" t="0" r="57150" b="628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66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1E2BBE" id="Straight Arrow Connector 67" o:spid="_x0000_s1026" type="#_x0000_t32" style="position:absolute;margin-left:26.2pt;margin-top:229.75pt;width:0;height:59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2B307572" wp14:editId="7D166B61">
                <wp:simplePos x="0" y="0"/>
                <wp:positionH relativeFrom="column">
                  <wp:posOffset>-366325</wp:posOffset>
                </wp:positionH>
                <wp:positionV relativeFrom="paragraph">
                  <wp:posOffset>3674181</wp:posOffset>
                </wp:positionV>
                <wp:extent cx="1388533" cy="722489"/>
                <wp:effectExtent l="0" t="0" r="21590" b="20955"/>
                <wp:wrapNone/>
                <wp:docPr id="66" name="Flowchart: Da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33" cy="72248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459C1" w14:textId="77777777" w:rsidR="004475DF" w:rsidRDefault="004475DF" w:rsidP="00E17B38">
                            <w:pPr>
                              <w:jc w:val="center"/>
                            </w:pPr>
                            <w:r>
                              <w:t>Input pilihan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307572" id="Flowchart: Data 66" o:spid="_x0000_s1096" type="#_x0000_t111" style="position:absolute;margin-left:-28.85pt;margin-top:289.3pt;width:109.35pt;height:5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" fillcolor="#4f81bd [3204]" strokecolor="#243f60 [1604]" strokeweight="2pt">
                <v:textbox>
                  <w:txbxContent>
                    <w:p w14:paraId="049459C1" w14:textId="77777777" w:rsidR="004475DF" w:rsidRDefault="004475DF" w:rsidP="00E17B38">
                      <w:pPr>
                        <w:jc w:val="center"/>
                      </w:pPr>
                      <w:r>
                        <w:t xml:space="preserve">Input </w:t>
                      </w:r>
                      <w:r>
                        <w:t>pilihan</w:t>
                      </w:r>
                    </w:p>
                  </w:txbxContent>
                </v:textbox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02267B1" wp14:editId="22F0CA18">
                <wp:simplePos x="0" y="0"/>
                <wp:positionH relativeFrom="column">
                  <wp:posOffset>332740</wp:posOffset>
                </wp:positionH>
                <wp:positionV relativeFrom="paragraph">
                  <wp:posOffset>1676400</wp:posOffset>
                </wp:positionV>
                <wp:extent cx="0" cy="598170"/>
                <wp:effectExtent l="95250" t="0" r="76200" b="495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81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A82415" id="Straight Arrow Connector 56" o:spid="_x0000_s1026" type="#_x0000_t32" style="position:absolute;margin-left:26.2pt;margin-top:132pt;width:0;height:47.1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E17B38"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0A85B790" wp14:editId="46DFD5AC">
                <wp:simplePos x="0" y="0"/>
                <wp:positionH relativeFrom="column">
                  <wp:posOffset>389467</wp:posOffset>
                </wp:positionH>
                <wp:positionV relativeFrom="paragraph">
                  <wp:posOffset>412044</wp:posOffset>
                </wp:positionV>
                <wp:extent cx="1749777" cy="666045"/>
                <wp:effectExtent l="38100" t="0" r="22225" b="7747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9777" cy="6660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B4B1C0" id="Straight Arrow Connector 64" o:spid="_x0000_s1026" type="#_x0000_t32" style="position:absolute;margin-left:30.65pt;margin-top:32.45pt;width:137.8pt;height:52.4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9B3220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1414F078" wp14:editId="0259DBED">
                <wp:simplePos x="0" y="0"/>
                <wp:positionH relativeFrom="column">
                  <wp:posOffset>569879</wp:posOffset>
                </wp:positionH>
                <wp:positionV relativeFrom="paragraph">
                  <wp:posOffset>276579</wp:posOffset>
                </wp:positionV>
                <wp:extent cx="778720" cy="56443"/>
                <wp:effectExtent l="0" t="76200" r="2540" b="5842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720" cy="56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6B16D5" id="Straight Arrow Connector 58" o:spid="_x0000_s1026" type="#_x0000_t32" style="position:absolute;margin-left:44.85pt;margin-top:21.8pt;width:61.3pt;height:4.45pt;flip:y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 w:rsidR="009B3220"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C56CCA4" wp14:editId="38F59C9A">
                <wp:simplePos x="0" y="0"/>
                <wp:positionH relativeFrom="column">
                  <wp:posOffset>-367030</wp:posOffset>
                </wp:positionH>
                <wp:positionV relativeFrom="paragraph">
                  <wp:posOffset>1078089</wp:posOffset>
                </wp:positionV>
                <wp:extent cx="1411252" cy="598170"/>
                <wp:effectExtent l="0" t="0" r="17780" b="11430"/>
                <wp:wrapNone/>
                <wp:docPr id="53" name="Flowchart: Da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252" cy="59817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173C2" w14:textId="77777777" w:rsidR="004475DF" w:rsidRDefault="004475DF" w:rsidP="009B3220">
                            <w:pPr>
                              <w:jc w:val="center"/>
                            </w:pPr>
                            <w:r>
                              <w:t>Output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56CCA4" id="Flowchart: Data 53" o:spid="_x0000_s1097" type="#_x0000_t111" style="position:absolute;margin-left:-28.9pt;margin-top:84.9pt;width:111.1pt;height:47.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" fillcolor="#4f81bd [3204]" strokecolor="#243f60 [1604]" strokeweight="2pt">
                <v:textbox>
                  <w:txbxContent>
                    <w:p w14:paraId="298173C2" w14:textId="77777777" w:rsidR="004475DF" w:rsidRDefault="004475DF" w:rsidP="009B3220">
                      <w:pPr>
                        <w:jc w:val="center"/>
                      </w:pPr>
                      <w:r>
                        <w:t xml:space="preserve">Output </w:t>
                      </w:r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9B3220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41859570" wp14:editId="3CC2CD31">
                <wp:simplePos x="0" y="0"/>
                <wp:positionH relativeFrom="column">
                  <wp:posOffset>78105</wp:posOffset>
                </wp:positionH>
                <wp:positionV relativeFrom="paragraph">
                  <wp:posOffset>88900</wp:posOffset>
                </wp:positionV>
                <wp:extent cx="485140" cy="496570"/>
                <wp:effectExtent l="0" t="5715" r="23495" b="23495"/>
                <wp:wrapNone/>
                <wp:docPr id="51" name="Flowchart: Off-page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D2CBA" w14:textId="77777777" w:rsidR="004475DF" w:rsidRDefault="004475DF" w:rsidP="00F80E0F">
                            <w:pPr>
                              <w:jc w:val="center"/>
                            </w:pPr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859570" id="Flowchart: Off-page Connector 51" o:spid="_x0000_s1098" type="#_x0000_t177" style="position:absolute;margin-left:6.15pt;margin-top:7pt;width:38.2pt;height:39.1pt;rotation:-9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" fillcolor="#4f81bd [3204]" strokecolor="#243f60 [1604]" strokeweight="2pt">
                <v:textbox style="layout-flow:vertical">
                  <w:txbxContent>
                    <w:p w14:paraId="23AD2CBA" w14:textId="77777777" w:rsidR="004475DF" w:rsidRDefault="004475DF" w:rsidP="00F80E0F">
                      <w:pPr>
                        <w:jc w:val="center"/>
                      </w:pPr>
                      <w: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</w:p>
    <w:p w14:paraId="7C85DD2D" w14:textId="77777777" w:rsidR="00C8753B" w:rsidRPr="00C8753B" w:rsidRDefault="00C8753B" w:rsidP="00C8753B"/>
    <w:p w14:paraId="3682F4AB" w14:textId="77777777" w:rsidR="00C8753B" w:rsidRPr="00C8753B" w:rsidRDefault="00C8753B" w:rsidP="00C8753B"/>
    <w:p w14:paraId="58F11E8F" w14:textId="77777777" w:rsidR="00C8753B" w:rsidRPr="00C8753B" w:rsidRDefault="00C816B2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846B309" wp14:editId="6B4F18C3">
                <wp:simplePos x="0" y="0"/>
                <wp:positionH relativeFrom="column">
                  <wp:posOffset>3588385</wp:posOffset>
                </wp:positionH>
                <wp:positionV relativeFrom="paragraph">
                  <wp:posOffset>276225</wp:posOffset>
                </wp:positionV>
                <wp:extent cx="914400" cy="281940"/>
                <wp:effectExtent l="0" t="0" r="27940" b="2286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37F1" w14:textId="77777777" w:rsidR="004475DF" w:rsidRDefault="004475DF" w:rsidP="00C816B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46B309" id="Text Box 236" o:spid="_x0000_s1099" type="#_x0000_t202" style="position:absolute;margin-left:282.55pt;margin-top:21.75pt;width:1in;height:22.2pt;z-index:251951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" fillcolor="white [3201]" strokeweight=".5pt">
                <v:textbox>
                  <w:txbxContent>
                    <w:p w14:paraId="313F37F1" w14:textId="77777777" w:rsidR="004475DF" w:rsidRDefault="004475DF" w:rsidP="00C816B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352E3701" w14:textId="77777777" w:rsidR="00C8753B" w:rsidRPr="00C8753B" w:rsidRDefault="00C8753B" w:rsidP="00C8753B"/>
    <w:p w14:paraId="49010026" w14:textId="77777777" w:rsidR="00C8753B" w:rsidRPr="00C8753B" w:rsidRDefault="00C8753B" w:rsidP="00C8753B"/>
    <w:p w14:paraId="466F8307" w14:textId="77777777" w:rsidR="00C8753B" w:rsidRPr="00C8753B" w:rsidRDefault="00C816B2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75EF65" wp14:editId="4B6DC796">
                <wp:simplePos x="0" y="0"/>
                <wp:positionH relativeFrom="column">
                  <wp:posOffset>2888262</wp:posOffset>
                </wp:positionH>
                <wp:positionV relativeFrom="paragraph">
                  <wp:posOffset>141394</wp:posOffset>
                </wp:positionV>
                <wp:extent cx="914400" cy="281940"/>
                <wp:effectExtent l="0" t="0" r="12700" b="2286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72E2C" w14:textId="77777777" w:rsidR="004475DF" w:rsidRDefault="004475DF" w:rsidP="00C816B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75EF65" id="Text Box 237" o:spid="_x0000_s1100" type="#_x0000_t202" style="position:absolute;margin-left:227.4pt;margin-top:11.15pt;width:1in;height:22.2pt;z-index:251952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" fillcolor="white [3201]" strokeweight=".5pt">
                <v:textbox>
                  <w:txbxContent>
                    <w:p w14:paraId="20A72E2C" w14:textId="77777777" w:rsidR="004475DF" w:rsidRDefault="004475DF" w:rsidP="00C816B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3F02797C" w14:textId="77777777" w:rsidR="00C8753B" w:rsidRPr="00C8753B" w:rsidRDefault="004567B7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8EB3C9" wp14:editId="76940E3E">
                <wp:simplePos x="0" y="0"/>
                <wp:positionH relativeFrom="column">
                  <wp:posOffset>-525075</wp:posOffset>
                </wp:positionH>
                <wp:positionV relativeFrom="paragraph">
                  <wp:posOffset>-5504</wp:posOffset>
                </wp:positionV>
                <wp:extent cx="1873674" cy="665976"/>
                <wp:effectExtent l="0" t="0" r="12700" b="20320"/>
                <wp:wrapNone/>
                <wp:docPr id="174" name="Hexagon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74" cy="665976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8E6F7" w14:textId="77777777" w:rsidR="004475DF" w:rsidRDefault="004475DF" w:rsidP="004567B7">
                            <w:pPr>
                              <w:spacing w:after="0"/>
                              <w:jc w:val="center"/>
                            </w:pPr>
                            <w:r>
                              <w:t>Int pilihan</w:t>
                            </w:r>
                          </w:p>
                          <w:p w14:paraId="63015E61" w14:textId="77777777" w:rsidR="004475DF" w:rsidRDefault="004475DF" w:rsidP="004567B7">
                            <w:pPr>
                              <w:spacing w:after="0"/>
                              <w:jc w:val="center"/>
                            </w:pPr>
                            <w:r>
                              <w:t>String Country</w:t>
                            </w:r>
                          </w:p>
                          <w:p w14:paraId="468EA879" w14:textId="77777777" w:rsidR="004475DF" w:rsidRDefault="004475DF" w:rsidP="004567B7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8EB3C9" id="Hexagon 174" o:spid="_x0000_s1101" type="#_x0000_t9" style="position:absolute;margin-left:-41.35pt;margin-top:-.45pt;width:147.55pt;height:52.45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" adj="1919" fillcolor="#4f81bd [3204]" strokecolor="#243f60 [1604]" strokeweight="2pt">
                <v:textbox>
                  <w:txbxContent>
                    <w:p w14:paraId="3538E6F7" w14:textId="77777777" w:rsidR="004475DF" w:rsidRDefault="004475DF" w:rsidP="004567B7">
                      <w:pPr>
                        <w:spacing w:after="0"/>
                        <w:jc w:val="center"/>
                      </w:pPr>
                      <w:r>
                        <w:t>Int pilihan</w:t>
                      </w:r>
                    </w:p>
                    <w:p w14:paraId="63015E61" w14:textId="77777777" w:rsidR="004475DF" w:rsidRDefault="004475DF" w:rsidP="004567B7">
                      <w:pPr>
                        <w:spacing w:after="0"/>
                        <w:jc w:val="center"/>
                      </w:pPr>
                      <w:r>
                        <w:t>String Country</w:t>
                      </w:r>
                    </w:p>
                    <w:p w14:paraId="468EA879" w14:textId="77777777" w:rsidR="004475DF" w:rsidRDefault="004475DF" w:rsidP="004567B7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CFB70FF" w14:textId="77777777" w:rsidR="00C8753B" w:rsidRPr="00C8753B" w:rsidRDefault="00C816B2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F353C4" wp14:editId="19E147C5">
                <wp:simplePos x="0" y="0"/>
                <wp:positionH relativeFrom="column">
                  <wp:posOffset>2882265</wp:posOffset>
                </wp:positionH>
                <wp:positionV relativeFrom="paragraph">
                  <wp:posOffset>888365</wp:posOffset>
                </wp:positionV>
                <wp:extent cx="914400" cy="281940"/>
                <wp:effectExtent l="0" t="0" r="12700" b="2286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D41C4" w14:textId="77777777" w:rsidR="004475DF" w:rsidRDefault="004475DF" w:rsidP="00C816B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F353C4" id="Text Box 239" o:spid="_x0000_s1102" type="#_x0000_t202" style="position:absolute;margin-left:226.95pt;margin-top:69.95pt;width:1in;height:22.2pt;z-index:251955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" fillcolor="white [3201]" strokeweight=".5pt">
                <v:textbox>
                  <w:txbxContent>
                    <w:p w14:paraId="1E1D41C4" w14:textId="77777777" w:rsidR="004475DF" w:rsidRDefault="004475DF" w:rsidP="00C816B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8B0191" wp14:editId="59C80FEF">
                <wp:simplePos x="0" y="0"/>
                <wp:positionH relativeFrom="column">
                  <wp:posOffset>3582670</wp:posOffset>
                </wp:positionH>
                <wp:positionV relativeFrom="paragraph">
                  <wp:posOffset>53975</wp:posOffset>
                </wp:positionV>
                <wp:extent cx="914400" cy="281940"/>
                <wp:effectExtent l="0" t="0" r="27940" b="2286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9C3A2" w14:textId="77777777" w:rsidR="004475DF" w:rsidRDefault="004475DF" w:rsidP="00C816B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8B0191" id="Text Box 238" o:spid="_x0000_s1103" type="#_x0000_t202" style="position:absolute;margin-left:282.1pt;margin-top:4.25pt;width:1in;height:22.2pt;z-index:251954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" fillcolor="white [3201]" strokeweight=".5pt">
                <v:textbox>
                  <w:txbxContent>
                    <w:p w14:paraId="7999C3A2" w14:textId="77777777" w:rsidR="004475DF" w:rsidRDefault="004475DF" w:rsidP="00C816B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352AD681" w14:textId="77777777" w:rsidR="00C8753B" w:rsidRPr="00C8753B" w:rsidRDefault="00C8753B" w:rsidP="00C8753B"/>
    <w:p w14:paraId="4773F3F8" w14:textId="77777777" w:rsidR="00C8753B" w:rsidRPr="00C8753B" w:rsidRDefault="00C8753B" w:rsidP="00C8753B"/>
    <w:p w14:paraId="46635A85" w14:textId="77777777" w:rsidR="00C8753B" w:rsidRPr="00C8753B" w:rsidRDefault="00C8753B" w:rsidP="00C8753B"/>
    <w:p w14:paraId="6C946998" w14:textId="77777777" w:rsidR="00C8753B" w:rsidRPr="00C8753B" w:rsidRDefault="00C816B2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183231" wp14:editId="1A4A70FF">
                <wp:simplePos x="0" y="0"/>
                <wp:positionH relativeFrom="column">
                  <wp:posOffset>2887345</wp:posOffset>
                </wp:positionH>
                <wp:positionV relativeFrom="paragraph">
                  <wp:posOffset>1148080</wp:posOffset>
                </wp:positionV>
                <wp:extent cx="914400" cy="281940"/>
                <wp:effectExtent l="0" t="0" r="12700" b="2286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92BFD" w14:textId="77777777" w:rsidR="004475DF" w:rsidRDefault="004475DF" w:rsidP="00C816B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183231" id="Text Box 241" o:spid="_x0000_s1104" type="#_x0000_t202" style="position:absolute;margin-left:227.35pt;margin-top:90.4pt;width:1in;height:22.2pt;z-index:251958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" fillcolor="white [3201]" strokeweight=".5pt">
                <v:textbox>
                  <w:txbxContent>
                    <w:p w14:paraId="79792BFD" w14:textId="77777777" w:rsidR="004475DF" w:rsidRDefault="004475DF" w:rsidP="00C816B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DDAF65" wp14:editId="379E777B">
                <wp:simplePos x="0" y="0"/>
                <wp:positionH relativeFrom="column">
                  <wp:posOffset>3587750</wp:posOffset>
                </wp:positionH>
                <wp:positionV relativeFrom="paragraph">
                  <wp:posOffset>313690</wp:posOffset>
                </wp:positionV>
                <wp:extent cx="914400" cy="281940"/>
                <wp:effectExtent l="0" t="0" r="27940" b="2286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E612E" w14:textId="77777777" w:rsidR="004475DF" w:rsidRDefault="004475DF" w:rsidP="00C816B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DDAF65" id="Text Box 240" o:spid="_x0000_s1105" type="#_x0000_t202" style="position:absolute;margin-left:282.5pt;margin-top:24.7pt;width:1in;height:22.2pt;z-index:251957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" fillcolor="white [3201]" strokeweight=".5pt">
                <v:textbox>
                  <w:txbxContent>
                    <w:p w14:paraId="739E612E" w14:textId="77777777" w:rsidR="004475DF" w:rsidRDefault="004475DF" w:rsidP="00C816B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14A3DEC9" w14:textId="77777777" w:rsidR="00C8753B" w:rsidRPr="00C8753B" w:rsidRDefault="00C8753B" w:rsidP="00C8753B"/>
    <w:p w14:paraId="6DA69484" w14:textId="77777777" w:rsidR="00C8753B" w:rsidRPr="00C8753B" w:rsidRDefault="00C8753B" w:rsidP="00C8753B"/>
    <w:p w14:paraId="2A9C8171" w14:textId="77777777" w:rsidR="00C8753B" w:rsidRPr="00C8753B" w:rsidRDefault="00C8753B" w:rsidP="00C8753B"/>
    <w:p w14:paraId="511E9EB2" w14:textId="77777777" w:rsidR="00C8753B" w:rsidRPr="00C8753B" w:rsidRDefault="0029483E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5A6F97" wp14:editId="0977DFC2">
                <wp:simplePos x="0" y="0"/>
                <wp:positionH relativeFrom="column">
                  <wp:posOffset>4275455</wp:posOffset>
                </wp:positionH>
                <wp:positionV relativeFrom="paragraph">
                  <wp:posOffset>233045</wp:posOffset>
                </wp:positionV>
                <wp:extent cx="914400" cy="281940"/>
                <wp:effectExtent l="0" t="0" r="12700" b="2286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30521" w14:textId="77777777" w:rsidR="004475DF" w:rsidRDefault="004475DF" w:rsidP="00C816B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5A6F97" id="Text Box 243" o:spid="_x0000_s1106" type="#_x0000_t202" style="position:absolute;margin-left:336.65pt;margin-top:18.35pt;width:1in;height:22.2pt;z-index:251961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" fillcolor="white [3201]" strokeweight=".5pt">
                <v:textbox>
                  <w:txbxContent>
                    <w:p w14:paraId="78C30521" w14:textId="77777777" w:rsidR="004475DF" w:rsidRDefault="004475DF" w:rsidP="00C816B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6CFB82B" wp14:editId="79D92747">
                <wp:simplePos x="0" y="0"/>
                <wp:positionH relativeFrom="column">
                  <wp:posOffset>3583940</wp:posOffset>
                </wp:positionH>
                <wp:positionV relativeFrom="paragraph">
                  <wp:posOffset>292735</wp:posOffset>
                </wp:positionV>
                <wp:extent cx="2189480" cy="485140"/>
                <wp:effectExtent l="0" t="57150" r="20320" b="2921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9480" cy="485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1DB015" id="Straight Arrow Connector 81" o:spid="_x0000_s1026" type="#_x0000_t32" style="position:absolute;margin-left:282.2pt;margin-top:23.05pt;width:172.4pt;height:38.2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AC4D0F2" wp14:editId="0B909B06">
                <wp:simplePos x="0" y="0"/>
                <wp:positionH relativeFrom="column">
                  <wp:posOffset>5997575</wp:posOffset>
                </wp:positionH>
                <wp:positionV relativeFrom="paragraph">
                  <wp:posOffset>6985</wp:posOffset>
                </wp:positionV>
                <wp:extent cx="563880" cy="563880"/>
                <wp:effectExtent l="0" t="0" r="26670" b="26670"/>
                <wp:wrapNone/>
                <wp:docPr id="91" name="Flowchart: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638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DB0CA" w14:textId="77777777" w:rsidR="004475DF" w:rsidRDefault="004475DF" w:rsidP="00FE681F">
                            <w:pPr>
                              <w:jc w:val="center"/>
                            </w:pPr>
                            <w:r>
                              <w:t xml:space="preserve">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C4D0F2" id="Flowchart: Connector 91" o:spid="_x0000_s1107" type="#_x0000_t120" style="position:absolute;margin-left:472.25pt;margin-top:.55pt;width:44.4pt;height:44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" fillcolor="#4f81bd [3204]" strokecolor="#243f60 [1604]" strokeweight="2pt">
                <v:textbox>
                  <w:txbxContent>
                    <w:p w14:paraId="1FEDB0CA" w14:textId="77777777" w:rsidR="004475DF" w:rsidRDefault="004475DF" w:rsidP="00FE681F">
                      <w:pPr>
                        <w:jc w:val="center"/>
                      </w:pPr>
                      <w:r>
                        <w:t xml:space="preserve">F </w:t>
                      </w:r>
                    </w:p>
                  </w:txbxContent>
                </v:textbox>
              </v:shape>
            </w:pict>
          </mc:Fallback>
        </mc:AlternateContent>
      </w:r>
    </w:p>
    <w:p w14:paraId="1EBAF9EB" w14:textId="77777777" w:rsidR="00C8753B" w:rsidRPr="00C8753B" w:rsidRDefault="0029483E" w:rsidP="00C8753B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97F71E" wp14:editId="71F00DBE">
                <wp:simplePos x="0" y="0"/>
                <wp:positionH relativeFrom="column">
                  <wp:posOffset>1750695</wp:posOffset>
                </wp:positionH>
                <wp:positionV relativeFrom="paragraph">
                  <wp:posOffset>159385</wp:posOffset>
                </wp:positionV>
                <wp:extent cx="914400" cy="281940"/>
                <wp:effectExtent l="0" t="0" r="27940" b="2286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6DDDD" w14:textId="77777777" w:rsidR="004475DF" w:rsidRDefault="004475DF" w:rsidP="00C816B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97F71E" id="Text Box 242" o:spid="_x0000_s1108" type="#_x0000_t202" style="position:absolute;margin-left:137.85pt;margin-top:12.55pt;width:1in;height:22.2pt;z-index:251960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" fillcolor="white [3201]" strokeweight=".5pt">
                <v:textbox>
                  <w:txbxContent>
                    <w:p w14:paraId="3BA6DDDD" w14:textId="77777777" w:rsidR="004475DF" w:rsidRDefault="004475DF" w:rsidP="00C816B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14C15AE" wp14:editId="7EE87E29">
                <wp:simplePos x="0" y="0"/>
                <wp:positionH relativeFrom="column">
                  <wp:posOffset>6642735</wp:posOffset>
                </wp:positionH>
                <wp:positionV relativeFrom="paragraph">
                  <wp:posOffset>172720</wp:posOffset>
                </wp:positionV>
                <wp:extent cx="496570" cy="372110"/>
                <wp:effectExtent l="38100" t="38100" r="17780" b="2794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6570" cy="3721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455B42" id="Straight Arrow Connector 112" o:spid="_x0000_s1026" type="#_x0000_t32" style="position:absolute;margin-left:523.05pt;margin-top:13.6pt;width:39.1pt;height:29.3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</w:p>
    <w:p w14:paraId="06126B64" w14:textId="77777777" w:rsidR="00C8753B" w:rsidRPr="00C8753B" w:rsidRDefault="00C8753B" w:rsidP="00C8753B"/>
    <w:p w14:paraId="0BAE8597" w14:textId="77777777" w:rsidR="00C8753B" w:rsidRPr="00C8753B" w:rsidRDefault="00C8753B" w:rsidP="00C8753B"/>
    <w:p w14:paraId="4147B66A" w14:textId="77777777" w:rsidR="00A11CF0" w:rsidRDefault="0029483E" w:rsidP="00C875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3CF5D0" wp14:editId="15AEFD6A">
                <wp:simplePos x="0" y="0"/>
                <wp:positionH relativeFrom="column">
                  <wp:posOffset>637822</wp:posOffset>
                </wp:positionH>
                <wp:positionV relativeFrom="paragraph">
                  <wp:posOffset>1902107</wp:posOffset>
                </wp:positionV>
                <wp:extent cx="428978" cy="643537"/>
                <wp:effectExtent l="38100" t="38100" r="28575" b="2349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978" cy="6435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56903" id="Straight Arrow Connector 246" o:spid="_x0000_s1026" type="#_x0000_t32" style="position:absolute;margin-left:50.2pt;margin-top:149.75pt;width:33.8pt;height:50.65pt;flip:x y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53C7E9B" wp14:editId="2CD1FBDE">
                <wp:simplePos x="0" y="0"/>
                <wp:positionH relativeFrom="column">
                  <wp:posOffset>570089</wp:posOffset>
                </wp:positionH>
                <wp:positionV relativeFrom="paragraph">
                  <wp:posOffset>344311</wp:posOffset>
                </wp:positionV>
                <wp:extent cx="496711" cy="948267"/>
                <wp:effectExtent l="0" t="38100" r="55880" b="2349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711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5CFEF4" id="Straight Arrow Connector 219" o:spid="_x0000_s1026" type="#_x0000_t32" style="position:absolute;margin-left:44.9pt;margin-top:27.1pt;width:39.1pt;height:74.65pt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B83B5C" wp14:editId="4CC9E561">
                <wp:simplePos x="0" y="0"/>
                <wp:positionH relativeFrom="column">
                  <wp:posOffset>186267</wp:posOffset>
                </wp:positionH>
                <wp:positionV relativeFrom="paragraph">
                  <wp:posOffset>1349022</wp:posOffset>
                </wp:positionV>
                <wp:extent cx="530577" cy="530577"/>
                <wp:effectExtent l="0" t="0" r="22225" b="22225"/>
                <wp:wrapNone/>
                <wp:docPr id="218" name="Flowchart: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77" cy="53057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3B8BF" w14:textId="77777777" w:rsidR="004475DF" w:rsidRDefault="004475DF" w:rsidP="00C816B2">
                            <w:pPr>
                              <w:jc w:val="center"/>
                            </w:pPr>
                            <w:r>
                              <w:t xml:space="preserve">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B83B5C" id="Flowchart: Connector 218" o:spid="_x0000_s1109" type="#_x0000_t120" style="position:absolute;margin-left:14.65pt;margin-top:106.2pt;width:41.8pt;height:41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" fillcolor="#4f81bd [3204]" strokecolor="#243f60 [1604]" strokeweight="2pt">
                <v:textbox>
                  <w:txbxContent>
                    <w:p w14:paraId="37E3B8BF" w14:textId="77777777" w:rsidR="004475DF" w:rsidRDefault="004475DF" w:rsidP="00C816B2">
                      <w:pPr>
                        <w:jc w:val="center"/>
                      </w:pPr>
                      <w:r>
                        <w:t xml:space="preserve">L </w:t>
                      </w:r>
                    </w:p>
                  </w:txbxContent>
                </v:textbox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71937A" wp14:editId="383395F9">
                <wp:simplePos x="0" y="0"/>
                <wp:positionH relativeFrom="column">
                  <wp:posOffset>8551333</wp:posOffset>
                </wp:positionH>
                <wp:positionV relativeFrom="paragraph">
                  <wp:posOffset>3529894</wp:posOffset>
                </wp:positionV>
                <wp:extent cx="0" cy="438150"/>
                <wp:effectExtent l="95250" t="0" r="57150" b="571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F3FFA2" id="Straight Arrow Connector 217" o:spid="_x0000_s1026" type="#_x0000_t32" style="position:absolute;margin-left:673.35pt;margin-top:277.95pt;width:0;height:34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0D459A" wp14:editId="4E33FE1C">
                <wp:simplePos x="0" y="0"/>
                <wp:positionH relativeFrom="column">
                  <wp:posOffset>6406234</wp:posOffset>
                </wp:positionH>
                <wp:positionV relativeFrom="paragraph">
                  <wp:posOffset>5819281</wp:posOffset>
                </wp:positionV>
                <wp:extent cx="2145099" cy="0"/>
                <wp:effectExtent l="38100" t="76200" r="0" b="11430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509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C6E739" id="Straight Arrow Connector 216" o:spid="_x0000_s1026" type="#_x0000_t32" style="position:absolute;margin-left:504.45pt;margin-top:458.2pt;width:168.9pt;height:0;flip:x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BA857DB" wp14:editId="443F44AD">
                <wp:simplePos x="0" y="0"/>
                <wp:positionH relativeFrom="column">
                  <wp:posOffset>8551263</wp:posOffset>
                </wp:positionH>
                <wp:positionV relativeFrom="paragraph">
                  <wp:posOffset>4712547</wp:posOffset>
                </wp:positionV>
                <wp:extent cx="0" cy="1106522"/>
                <wp:effectExtent l="0" t="0" r="19050" b="1778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65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A72045" id="Straight Connector 215" o:spid="_x0000_s1026" style="position:absolute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3.35pt,371.05pt" to="673.35pt,4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" strokecolor="#4579b8 [3044]"/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A3A6BB3" wp14:editId="3E429D7A">
                <wp:simplePos x="0" y="0"/>
                <wp:positionH relativeFrom="column">
                  <wp:posOffset>7964311</wp:posOffset>
                </wp:positionH>
                <wp:positionV relativeFrom="paragraph">
                  <wp:posOffset>4047067</wp:posOffset>
                </wp:positionV>
                <wp:extent cx="1230489" cy="666044"/>
                <wp:effectExtent l="0" t="0" r="27305" b="20320"/>
                <wp:wrapNone/>
                <wp:docPr id="214" name="Flowchart: Proces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489" cy="66604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543A8" w14:textId="77777777" w:rsidR="004475DF" w:rsidRDefault="004475DF" w:rsidP="00C816B2">
                            <w:pPr>
                              <w:jc w:val="center"/>
                            </w:pPr>
                            <w:r>
                              <w:t>Exit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3A6BB3" id="Flowchart: Process 214" o:spid="_x0000_s1110" type="#_x0000_t109" style="position:absolute;margin-left:627.1pt;margin-top:318.65pt;width:96.9pt;height:52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" fillcolor="#4f81bd [3204]" strokecolor="#243f60 [1604]" strokeweight="2pt">
                <v:textbox>
                  <w:txbxContent>
                    <w:p w14:paraId="680543A8" w14:textId="77777777" w:rsidR="004475DF" w:rsidRDefault="004475DF" w:rsidP="00C816B2">
                      <w:pPr>
                        <w:jc w:val="center"/>
                      </w:pPr>
                      <w:r>
                        <w:t>Exit = true</w:t>
                      </w:r>
                    </w:p>
                  </w:txbxContent>
                </v:textbox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A016EE" wp14:editId="449C787C">
                <wp:simplePos x="0" y="0"/>
                <wp:positionH relativeFrom="column">
                  <wp:posOffset>6135511</wp:posOffset>
                </wp:positionH>
                <wp:positionV relativeFrom="paragraph">
                  <wp:posOffset>6124293</wp:posOffset>
                </wp:positionV>
                <wp:extent cx="0" cy="428907"/>
                <wp:effectExtent l="95250" t="38100" r="57150" b="952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89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29DA13" id="Straight Arrow Connector 213" o:spid="_x0000_s1026" type="#_x0000_t32" style="position:absolute;margin-left:483.1pt;margin-top:482.25pt;width:0;height:33.75pt;flip:y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1C70696" wp14:editId="0B5484A8">
                <wp:simplePos x="0" y="0"/>
                <wp:positionH relativeFrom="column">
                  <wp:posOffset>1066799</wp:posOffset>
                </wp:positionH>
                <wp:positionV relativeFrom="paragraph">
                  <wp:posOffset>6550519</wp:posOffset>
                </wp:positionV>
                <wp:extent cx="5068711" cy="0"/>
                <wp:effectExtent l="0" t="0" r="17780" b="1905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87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1483FD" id="Straight Connector 212" o:spid="_x0000_s1026" style="position:absolute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515.8pt" to="483.1pt,5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" strokecolor="#4579b8 [3044]"/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71E48B" wp14:editId="60597539">
                <wp:simplePos x="0" y="0"/>
                <wp:positionH relativeFrom="column">
                  <wp:posOffset>1066800</wp:posOffset>
                </wp:positionH>
                <wp:positionV relativeFrom="paragraph">
                  <wp:posOffset>6363617</wp:posOffset>
                </wp:positionV>
                <wp:extent cx="0" cy="189583"/>
                <wp:effectExtent l="0" t="0" r="19050" b="2032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5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6966382" id="Straight Connector 211" o:spid="_x0000_s1026" style="position:absolute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501.05pt" to="84pt,5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" strokecolor="#4579b8 [3044]"/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F2E58B" wp14:editId="1B5CFD89">
                <wp:simplePos x="0" y="0"/>
                <wp:positionH relativeFrom="column">
                  <wp:posOffset>1608314</wp:posOffset>
                </wp:positionH>
                <wp:positionV relativeFrom="paragraph">
                  <wp:posOffset>2940262</wp:posOffset>
                </wp:positionV>
                <wp:extent cx="1163108" cy="147249"/>
                <wp:effectExtent l="38100" t="0" r="18415" b="10096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108" cy="1472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167A69" id="Straight Arrow Connector 210" o:spid="_x0000_s1026" type="#_x0000_t32" style="position:absolute;margin-left:126.65pt;margin-top:231.5pt;width:91.6pt;height:11.6pt;flip:x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7723CB" wp14:editId="4AA51756">
                <wp:simplePos x="0" y="0"/>
                <wp:positionH relativeFrom="column">
                  <wp:posOffset>4543707</wp:posOffset>
                </wp:positionH>
                <wp:positionV relativeFrom="paragraph">
                  <wp:posOffset>2929467</wp:posOffset>
                </wp:positionV>
                <wp:extent cx="722560" cy="10795"/>
                <wp:effectExtent l="38100" t="76200" r="0" b="10350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560" cy="10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FB98B1" id="Straight Arrow Connector 209" o:spid="_x0000_s1026" type="#_x0000_t32" style="position:absolute;margin-left:357.75pt;margin-top:230.65pt;width:56.9pt;height:.85pt;flip:x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7D09FF" wp14:editId="69F5479D">
                <wp:simplePos x="0" y="0"/>
                <wp:positionH relativeFrom="column">
                  <wp:posOffset>7038552</wp:posOffset>
                </wp:positionH>
                <wp:positionV relativeFrom="paragraph">
                  <wp:posOffset>2929467</wp:posOffset>
                </wp:positionV>
                <wp:extent cx="620959" cy="11289"/>
                <wp:effectExtent l="38100" t="76200" r="0" b="10350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959" cy="112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7AFE53" id="Straight Arrow Connector 208" o:spid="_x0000_s1026" type="#_x0000_t32" style="position:absolute;margin-left:554.2pt;margin-top:230.65pt;width:48.9pt;height:.9pt;flip:x 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C932EC" wp14:editId="1EB335E4">
                <wp:simplePos x="0" y="0"/>
                <wp:positionH relativeFrom="column">
                  <wp:posOffset>6575777</wp:posOffset>
                </wp:positionH>
                <wp:positionV relativeFrom="paragraph">
                  <wp:posOffset>1529644</wp:posOffset>
                </wp:positionV>
                <wp:extent cx="1975555" cy="812800"/>
                <wp:effectExtent l="0" t="0" r="81915" b="635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555" cy="812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518D15" id="Straight Arrow Connector 207" o:spid="_x0000_s1026" type="#_x0000_t32" style="position:absolute;margin-left:517.8pt;margin-top:120.45pt;width:155.55pt;height:6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" strokecolor="#4579b8 [3044]">
                <v:stroke endarrow="open"/>
              </v:shape>
            </w:pict>
          </mc:Fallback>
        </mc:AlternateContent>
      </w:r>
      <w:r w:rsidR="00C816B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C274179" wp14:editId="6907A109">
                <wp:simplePos x="0" y="0"/>
                <wp:positionH relativeFrom="column">
                  <wp:posOffset>5909311</wp:posOffset>
                </wp:positionH>
                <wp:positionV relativeFrom="paragraph">
                  <wp:posOffset>5657568</wp:posOffset>
                </wp:positionV>
                <wp:extent cx="474133" cy="463198"/>
                <wp:effectExtent l="0" t="0" r="21590" b="13335"/>
                <wp:wrapNone/>
                <wp:docPr id="206" name="Flowchart: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46319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8E282" w14:textId="77777777" w:rsidR="004475DF" w:rsidRDefault="004475DF" w:rsidP="00C816B2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274179" id="Flowchart: Connector 206" o:spid="_x0000_s1111" type="#_x0000_t120" style="position:absolute;margin-left:465.3pt;margin-top:445.5pt;width:37.35pt;height:3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" fillcolor="#4f81bd [3204]" strokecolor="#243f60 [1604]" strokeweight="2pt">
                <v:textbox>
                  <w:txbxContent>
                    <w:p w14:paraId="2B88E282" w14:textId="77777777" w:rsidR="004475DF" w:rsidRDefault="004475DF" w:rsidP="00C816B2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B9CD8E" wp14:editId="470FA105">
                <wp:simplePos x="0" y="0"/>
                <wp:positionH relativeFrom="column">
                  <wp:posOffset>6135511</wp:posOffset>
                </wp:positionH>
                <wp:positionV relativeFrom="paragraph">
                  <wp:posOffset>5031528</wp:posOffset>
                </wp:positionV>
                <wp:extent cx="0" cy="629850"/>
                <wp:effectExtent l="95250" t="0" r="76200" b="5651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B1D62" id="Straight Arrow Connector 205" o:spid="_x0000_s1026" type="#_x0000_t32" style="position:absolute;margin-left:483.1pt;margin-top:396.2pt;width:0;height:49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fo70wEAAAAEAAAOAAAAZHJzL2Uyb0RvYy54bWysU8GO0zAQvSPxD5bvNGmlXS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A10DE4" wp14:editId="669EABD5">
                <wp:simplePos x="0" y="0"/>
                <wp:positionH relativeFrom="column">
                  <wp:posOffset>3663103</wp:posOffset>
                </wp:positionH>
                <wp:positionV relativeFrom="paragraph">
                  <wp:posOffset>4997662</wp:posOffset>
                </wp:positionV>
                <wp:extent cx="0" cy="415360"/>
                <wp:effectExtent l="95250" t="0" r="57150" b="609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E277FD" id="Straight Arrow Connector 204" o:spid="_x0000_s1026" type="#_x0000_t32" style="position:absolute;margin-left:288.45pt;margin-top:393.5pt;width:0;height:32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32F992" wp14:editId="6E9D4528">
                <wp:simplePos x="0" y="0"/>
                <wp:positionH relativeFrom="column">
                  <wp:posOffset>1777647</wp:posOffset>
                </wp:positionH>
                <wp:positionV relativeFrom="paragraph">
                  <wp:posOffset>5796844</wp:posOffset>
                </wp:positionV>
                <wp:extent cx="858309" cy="22578"/>
                <wp:effectExtent l="38100" t="57150" r="0" b="11112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8309" cy="225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CFB164" id="Straight Arrow Connector 203" o:spid="_x0000_s1026" type="#_x0000_t32" style="position:absolute;margin-left:139.95pt;margin-top:456.45pt;width:67.6pt;height:1.8pt;flip:x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72F7C2" wp14:editId="2F979A6E">
                <wp:simplePos x="0" y="0"/>
                <wp:positionH relativeFrom="column">
                  <wp:posOffset>2365022</wp:posOffset>
                </wp:positionH>
                <wp:positionV relativeFrom="paragraph">
                  <wp:posOffset>5413022</wp:posOffset>
                </wp:positionV>
                <wp:extent cx="2314222" cy="950595"/>
                <wp:effectExtent l="0" t="0" r="10160" b="20955"/>
                <wp:wrapNone/>
                <wp:docPr id="202" name="Flowchart: Da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222" cy="9505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C801C" w14:textId="77777777" w:rsidR="004475DF" w:rsidRDefault="004475DF" w:rsidP="00E62A64">
                            <w:pPr>
                              <w:jc w:val="center"/>
                            </w:pPr>
                            <w:r>
                              <w:t>Input tujuan</w:t>
                            </w:r>
                          </w:p>
                          <w:p w14:paraId="097B7F20" w14:textId="77777777" w:rsidR="004475DF" w:rsidRDefault="004475DF" w:rsidP="00E62A64">
                            <w:pPr>
                              <w:jc w:val="center"/>
                            </w:pPr>
                            <w:r>
                              <w:t>Input jumlah tiket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72F7C2" id="Flowchart: Data 202" o:spid="_x0000_s1112" type="#_x0000_t111" style="position:absolute;margin-left:186.2pt;margin-top:426.2pt;width:182.2pt;height:74.8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" fillcolor="#4f81bd [3204]" strokecolor="#243f60 [1604]" strokeweight="2pt">
                <v:textbox>
                  <w:txbxContent>
                    <w:p w14:paraId="1C6C801C" w14:textId="77777777" w:rsidR="004475DF" w:rsidRDefault="004475DF" w:rsidP="00E62A64">
                      <w:pPr>
                        <w:jc w:val="center"/>
                      </w:pPr>
                      <w:r>
                        <w:t>Input tujuan</w:t>
                      </w:r>
                    </w:p>
                    <w:p w14:paraId="097B7F20" w14:textId="77777777" w:rsidR="004475DF" w:rsidRDefault="004475DF" w:rsidP="00E62A64">
                      <w:pPr>
                        <w:jc w:val="center"/>
                      </w:pPr>
                      <w:r>
                        <w:t>Input jumlah tiket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0C3657" wp14:editId="7D8D9346">
                <wp:simplePos x="0" y="0"/>
                <wp:positionH relativeFrom="column">
                  <wp:posOffset>231352</wp:posOffset>
                </wp:positionH>
                <wp:positionV relativeFrom="paragraph">
                  <wp:posOffset>2601524</wp:posOffset>
                </wp:positionV>
                <wp:extent cx="1546578" cy="1085850"/>
                <wp:effectExtent l="0" t="0" r="15875" b="19050"/>
                <wp:wrapNone/>
                <wp:docPr id="201" name="Flowchart: Da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578" cy="10858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18D08" w14:textId="77777777" w:rsidR="004475DF" w:rsidRDefault="004475DF" w:rsidP="00E62A64">
                            <w:pPr>
                              <w:jc w:val="center"/>
                            </w:pPr>
                            <w:r>
                              <w:t>Keyword tidak dikenal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C3657" id="Flowchart: Data 201" o:spid="_x0000_s1113" type="#_x0000_t111" style="position:absolute;margin-left:18.2pt;margin-top:204.85pt;width:121.8pt;height:85.5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" fillcolor="#4f81bd [3204]" strokecolor="#243f60 [1604]" strokeweight="2pt">
                <v:textbox>
                  <w:txbxContent>
                    <w:p w14:paraId="6C218D08" w14:textId="77777777" w:rsidR="004475DF" w:rsidRDefault="004475DF" w:rsidP="00E62A64">
                      <w:pPr>
                        <w:jc w:val="center"/>
                      </w:pPr>
                      <w:r>
                        <w:t>Keyword tidak dikenal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57E54F" wp14:editId="3604CB5C">
                <wp:simplePos x="0" y="0"/>
                <wp:positionH relativeFrom="column">
                  <wp:posOffset>185350</wp:posOffset>
                </wp:positionH>
                <wp:positionV relativeFrom="paragraph">
                  <wp:posOffset>5412035</wp:posOffset>
                </wp:positionV>
                <wp:extent cx="1591310" cy="950595"/>
                <wp:effectExtent l="0" t="0" r="27940" b="20955"/>
                <wp:wrapNone/>
                <wp:docPr id="200" name="Flowchart: Predefined Proces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310" cy="95059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1EAD" w14:textId="77777777" w:rsidR="004475DF" w:rsidRDefault="004475DF" w:rsidP="00E62A64">
                            <w:pPr>
                              <w:jc w:val="center"/>
                            </w:pPr>
                            <w:r>
                              <w:t>Generate tiket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57E54F" id="Flowchart: Predefined Process 200" o:spid="_x0000_s1114" type="#_x0000_t112" style="position:absolute;margin-left:14.6pt;margin-top:426.15pt;width:125.3pt;height:74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" fillcolor="#4f81bd [3204]" strokecolor="#243f60 [1604]" strokeweight="2pt">
                <v:textbox>
                  <w:txbxContent>
                    <w:p w14:paraId="69561EAD" w14:textId="77777777" w:rsidR="004475DF" w:rsidRDefault="004475DF" w:rsidP="00E62A64">
                      <w:pPr>
                        <w:jc w:val="center"/>
                      </w:pPr>
                      <w:r>
                        <w:t xml:space="preserve">Generate </w:t>
                      </w:r>
                      <w:r>
                        <w:t>tiket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FA6315" wp14:editId="50B81497">
                <wp:simplePos x="0" y="0"/>
                <wp:positionH relativeFrom="column">
                  <wp:posOffset>3663103</wp:posOffset>
                </wp:positionH>
                <wp:positionV relativeFrom="paragraph">
                  <wp:posOffset>3529894</wp:posOffset>
                </wp:positionV>
                <wp:extent cx="0" cy="517173"/>
                <wp:effectExtent l="95250" t="0" r="57150" b="5461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1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35F10A" id="Straight Arrow Connector 199" o:spid="_x0000_s1026" type="#_x0000_t32" style="position:absolute;margin-left:288.45pt;margin-top:277.95pt;width:0;height:40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FAB75A" wp14:editId="6D58D102">
                <wp:simplePos x="0" y="0"/>
                <wp:positionH relativeFrom="column">
                  <wp:posOffset>2788002</wp:posOffset>
                </wp:positionH>
                <wp:positionV relativeFrom="paragraph">
                  <wp:posOffset>4049747</wp:posOffset>
                </wp:positionV>
                <wp:extent cx="1591663" cy="950877"/>
                <wp:effectExtent l="0" t="0" r="27940" b="20955"/>
                <wp:wrapNone/>
                <wp:docPr id="198" name="Flowchart: Predefined Proces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663" cy="950877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409F8" w14:textId="77777777" w:rsidR="004475DF" w:rsidRDefault="004475DF" w:rsidP="00E62A64">
                            <w:pPr>
                              <w:jc w:val="center"/>
                            </w:pPr>
                            <w:r>
                              <w:t>Memanggil antrian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AB75A" id="Flowchart: Predefined Process 198" o:spid="_x0000_s1115" type="#_x0000_t112" style="position:absolute;margin-left:219.55pt;margin-top:318.9pt;width:125.35pt;height:74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" fillcolor="#4f81bd [3204]" strokecolor="#243f60 [1604]" strokeweight="2pt">
                <v:textbox>
                  <w:txbxContent>
                    <w:p w14:paraId="6A4409F8" w14:textId="77777777" w:rsidR="004475DF" w:rsidRDefault="004475DF" w:rsidP="00E62A64">
                      <w:pPr>
                        <w:jc w:val="center"/>
                      </w:pPr>
                      <w:r>
                        <w:t xml:space="preserve">Memanggil </w:t>
                      </w:r>
                      <w:r>
                        <w:t>antrian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57275A" wp14:editId="418D5148">
                <wp:simplePos x="0" y="0"/>
                <wp:positionH relativeFrom="column">
                  <wp:posOffset>5322217</wp:posOffset>
                </wp:positionH>
                <wp:positionV relativeFrom="paragraph">
                  <wp:posOffset>4077970</wp:posOffset>
                </wp:positionV>
                <wp:extent cx="1591663" cy="950877"/>
                <wp:effectExtent l="0" t="0" r="27940" b="20955"/>
                <wp:wrapNone/>
                <wp:docPr id="197" name="Flowchart: Predefined Proces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663" cy="950877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0F515" w14:textId="77777777" w:rsidR="004475DF" w:rsidRDefault="004475DF" w:rsidP="00E62A64">
                            <w:pPr>
                              <w:jc w:val="center"/>
                            </w:pPr>
                            <w:r>
                              <w:t>Mengambil antrian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57275A" id="Flowchart: Predefined Process 197" o:spid="_x0000_s1116" type="#_x0000_t112" style="position:absolute;margin-left:419.05pt;margin-top:321.1pt;width:125.35pt;height:74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" fillcolor="#4f81bd [3204]" strokecolor="#243f60 [1604]" strokeweight="2pt">
                <v:textbox>
                  <w:txbxContent>
                    <w:p w14:paraId="4E80F515" w14:textId="77777777" w:rsidR="004475DF" w:rsidRDefault="004475DF" w:rsidP="00E62A64">
                      <w:pPr>
                        <w:jc w:val="center"/>
                      </w:pPr>
                      <w:r>
                        <w:t xml:space="preserve">Mengambil </w:t>
                      </w:r>
                      <w:r>
                        <w:t>antrian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7409BA" wp14:editId="2FA604DB">
                <wp:simplePos x="0" y="0"/>
                <wp:positionH relativeFrom="column">
                  <wp:posOffset>2769235</wp:posOffset>
                </wp:positionH>
                <wp:positionV relativeFrom="paragraph">
                  <wp:posOffset>2338705</wp:posOffset>
                </wp:positionV>
                <wp:extent cx="1772285" cy="1187450"/>
                <wp:effectExtent l="0" t="0" r="18415" b="12700"/>
                <wp:wrapNone/>
                <wp:docPr id="191" name="Flowchart: Decision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11874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EC402" w14:textId="77777777" w:rsidR="004475DF" w:rsidRDefault="004475DF" w:rsidP="00C816B2">
                            <w:pPr>
                              <w:jc w:val="center"/>
                            </w:pPr>
                            <w:r>
                              <w:t>P==2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7409BA" id="Flowchart: Decision 191" o:spid="_x0000_s1117" type="#_x0000_t110" style="position:absolute;margin-left:218.05pt;margin-top:184.15pt;width:139.55pt;height:93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" fillcolor="#4f81bd [3204]" strokecolor="#243f60 [1604]" strokeweight="2pt">
                <v:textbox>
                  <w:txbxContent>
                    <w:p w14:paraId="767EC402" w14:textId="77777777" w:rsidR="004475DF" w:rsidRDefault="004475DF" w:rsidP="00C816B2">
                      <w:pPr>
                        <w:jc w:val="center"/>
                      </w:pPr>
                      <w:r>
                        <w:t>P==2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1508B3" wp14:editId="34FB64EA">
                <wp:simplePos x="0" y="0"/>
                <wp:positionH relativeFrom="column">
                  <wp:posOffset>7657959</wp:posOffset>
                </wp:positionH>
                <wp:positionV relativeFrom="paragraph">
                  <wp:posOffset>2341174</wp:posOffset>
                </wp:positionV>
                <wp:extent cx="1772285" cy="1187450"/>
                <wp:effectExtent l="0" t="0" r="18415" b="12700"/>
                <wp:wrapNone/>
                <wp:docPr id="196" name="Flowchart: Decisio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11874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DEEA0" w14:textId="77777777" w:rsidR="004475DF" w:rsidRDefault="004475DF" w:rsidP="00C816B2">
                            <w:pPr>
                              <w:jc w:val="center"/>
                            </w:pPr>
                            <w:r>
                              <w:t>P==3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1508B3" id="Flowchart: Decision 196" o:spid="_x0000_s1118" type="#_x0000_t110" style="position:absolute;margin-left:603pt;margin-top:184.35pt;width:139.55pt;height:93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" fillcolor="#4f81bd [3204]" strokecolor="#243f60 [1604]" strokeweight="2pt">
                <v:textbox>
                  <w:txbxContent>
                    <w:p w14:paraId="42EDEEA0" w14:textId="77777777" w:rsidR="004475DF" w:rsidRDefault="004475DF" w:rsidP="00C816B2">
                      <w:pPr>
                        <w:jc w:val="center"/>
                      </w:pPr>
                      <w:r>
                        <w:t>P==3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5B2D17" wp14:editId="63DD9B27">
                <wp:simplePos x="0" y="0"/>
                <wp:positionH relativeFrom="column">
                  <wp:posOffset>6135511</wp:posOffset>
                </wp:positionH>
                <wp:positionV relativeFrom="paragraph">
                  <wp:posOffset>3529894</wp:posOffset>
                </wp:positionV>
                <wp:extent cx="0" cy="551039"/>
                <wp:effectExtent l="95250" t="0" r="57150" b="5905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0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516885" id="Straight Arrow Connector 195" o:spid="_x0000_s1026" type="#_x0000_t32" style="position:absolute;margin-left:483.1pt;margin-top:277.95pt;width:0;height:43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96122A" wp14:editId="6343BDC8">
                <wp:simplePos x="0" y="0"/>
                <wp:positionH relativeFrom="column">
                  <wp:posOffset>5270570</wp:posOffset>
                </wp:positionH>
                <wp:positionV relativeFrom="paragraph">
                  <wp:posOffset>2347031</wp:posOffset>
                </wp:positionV>
                <wp:extent cx="1772355" cy="1187478"/>
                <wp:effectExtent l="0" t="0" r="18415" b="12700"/>
                <wp:wrapNone/>
                <wp:docPr id="192" name="Flowchart: Decisio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355" cy="118747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FC320" w14:textId="77777777" w:rsidR="004475DF" w:rsidRDefault="004475DF" w:rsidP="00C816B2">
                            <w:pPr>
                              <w:jc w:val="center"/>
                            </w:pPr>
                            <w:r>
                              <w:t>P==1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96122A" id="Flowchart: Decision 192" o:spid="_x0000_s1119" type="#_x0000_t110" style="position:absolute;margin-left:415pt;margin-top:184.8pt;width:139.55pt;height:93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" fillcolor="#4f81bd [3204]" strokecolor="#243f60 [1604]" strokeweight="2pt">
                <v:textbox>
                  <w:txbxContent>
                    <w:p w14:paraId="386FC320" w14:textId="77777777" w:rsidR="004475DF" w:rsidRDefault="004475DF" w:rsidP="00C816B2">
                      <w:pPr>
                        <w:jc w:val="center"/>
                      </w:pPr>
                      <w:r>
                        <w:t>P==1</w:t>
                      </w:r>
                    </w:p>
                  </w:txbxContent>
                </v:textbox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D48A68" wp14:editId="4CCE8F12">
                <wp:simplePos x="0" y="0"/>
                <wp:positionH relativeFrom="column">
                  <wp:posOffset>5158105</wp:posOffset>
                </wp:positionH>
                <wp:positionV relativeFrom="paragraph">
                  <wp:posOffset>281940</wp:posOffset>
                </wp:positionV>
                <wp:extent cx="699770" cy="0"/>
                <wp:effectExtent l="0" t="76200" r="24130" b="11430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0608CD" id="Straight Arrow Connector 190" o:spid="_x0000_s1026" type="#_x0000_t32" style="position:absolute;margin-left:406.15pt;margin-top:22.2pt;width:55.1pt;height: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E62A6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5396D5" wp14:editId="40CE356E">
                <wp:simplePos x="0" y="0"/>
                <wp:positionH relativeFrom="column">
                  <wp:posOffset>5919470</wp:posOffset>
                </wp:positionH>
                <wp:positionV relativeFrom="paragraph">
                  <wp:posOffset>14605</wp:posOffset>
                </wp:positionV>
                <wp:extent cx="485140" cy="496570"/>
                <wp:effectExtent l="0" t="5715" r="23495" b="23495"/>
                <wp:wrapNone/>
                <wp:docPr id="189" name="Flowchart: Off-page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D09EC" w14:textId="77777777" w:rsidR="004475DF" w:rsidRDefault="004475DF" w:rsidP="000645F9">
                            <w: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5396D5" id="Flowchart: Off-page Connector 189" o:spid="_x0000_s1120" type="#_x0000_t177" style="position:absolute;margin-left:466.1pt;margin-top:1.15pt;width:38.2pt;height:39.1pt;rotation:-90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" fillcolor="#4f81bd [3204]" strokecolor="#243f60 [1604]" strokeweight="2pt">
                <v:textbox style="layout-flow:vertical">
                  <w:txbxContent>
                    <w:p w14:paraId="5CBD09EC" w14:textId="77777777" w:rsidR="004475DF" w:rsidRDefault="004475DF" w:rsidP="000645F9">
                      <w:r>
                        <w:t>B2</w:t>
                      </w:r>
                    </w:p>
                  </w:txbxContent>
                </v:textbox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E4A4D0" wp14:editId="7B938FF5">
                <wp:simplePos x="0" y="0"/>
                <wp:positionH relativeFrom="column">
                  <wp:posOffset>4679244</wp:posOffset>
                </wp:positionH>
                <wp:positionV relativeFrom="paragraph">
                  <wp:posOffset>1529644</wp:posOffset>
                </wp:positionV>
                <wp:extent cx="959556" cy="0"/>
                <wp:effectExtent l="0" t="76200" r="12065" b="11430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955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9DDAD4" id="Straight Arrow Connector 186" o:spid="_x0000_s1026" type="#_x0000_t32" style="position:absolute;margin-left:368.45pt;margin-top:120.45pt;width:75.55pt;height:0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06A662" wp14:editId="0529EB86">
                <wp:simplePos x="0" y="0"/>
                <wp:positionH relativeFrom="column">
                  <wp:posOffset>4374444</wp:posOffset>
                </wp:positionH>
                <wp:positionV relativeFrom="paragraph">
                  <wp:posOffset>770184</wp:posOffset>
                </wp:positionV>
                <wp:extent cx="0" cy="375215"/>
                <wp:effectExtent l="95250" t="0" r="95250" b="6350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D736E0" id="Straight Arrow Connector 185" o:spid="_x0000_s1026" type="#_x0000_t32" style="position:absolute;margin-left:344.45pt;margin-top:60.65pt;width:0;height:29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3D3910" wp14:editId="2BC2FC4C">
                <wp:simplePos x="0" y="0"/>
                <wp:positionH relativeFrom="column">
                  <wp:posOffset>1608455</wp:posOffset>
                </wp:positionH>
                <wp:positionV relativeFrom="paragraph">
                  <wp:posOffset>-197274</wp:posOffset>
                </wp:positionV>
                <wp:extent cx="1354455" cy="1038578"/>
                <wp:effectExtent l="0" t="0" r="17145" b="28575"/>
                <wp:wrapNone/>
                <wp:docPr id="177" name="Hexagon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1038578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2DDD5" w14:textId="77777777" w:rsidR="004475DF" w:rsidRDefault="004475DF" w:rsidP="00310482">
                            <w:pPr>
                              <w:spacing w:after="0"/>
                              <w:jc w:val="center"/>
                            </w:pPr>
                            <w:r>
                              <w:t>Array menu</w:t>
                            </w:r>
                          </w:p>
                          <w:p w14:paraId="26850D2C" w14:textId="77777777" w:rsidR="004475DF" w:rsidRDefault="004475DF" w:rsidP="00310482">
                            <w:pPr>
                              <w:spacing w:after="0"/>
                              <w:jc w:val="center"/>
                            </w:pPr>
                            <w:r>
                              <w:t>Int p</w:t>
                            </w:r>
                          </w:p>
                          <w:p w14:paraId="59570DD3" w14:textId="77777777" w:rsidR="004475DF" w:rsidRDefault="004475DF" w:rsidP="00310482">
                            <w:pPr>
                              <w:spacing w:after="0"/>
                              <w:jc w:val="center"/>
                            </w:pPr>
                            <w:r>
                              <w:t>Boolean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3D3910" id="Hexagon 177" o:spid="_x0000_s1121" type="#_x0000_t9" style="position:absolute;margin-left:126.65pt;margin-top:-15.55pt;width:106.65pt;height:81.8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" adj="4141" fillcolor="#4f81bd [3204]" strokecolor="#243f60 [1604]" strokeweight="2pt">
                <v:textbox>
                  <w:txbxContent>
                    <w:p w14:paraId="3B82DDD5" w14:textId="77777777" w:rsidR="004475DF" w:rsidRDefault="004475DF" w:rsidP="00310482">
                      <w:pPr>
                        <w:spacing w:after="0"/>
                        <w:jc w:val="center"/>
                      </w:pPr>
                      <w:r>
                        <w:t xml:space="preserve">Array </w:t>
                      </w:r>
                      <w:r>
                        <w:t>menu</w:t>
                      </w:r>
                    </w:p>
                    <w:p w14:paraId="26850D2C" w14:textId="77777777" w:rsidR="004475DF" w:rsidRDefault="004475DF" w:rsidP="00310482">
                      <w:pPr>
                        <w:spacing w:after="0"/>
                        <w:jc w:val="center"/>
                      </w:pPr>
                      <w:r>
                        <w:t>Int p</w:t>
                      </w:r>
                    </w:p>
                    <w:p w14:paraId="59570DD3" w14:textId="77777777" w:rsidR="004475DF" w:rsidRDefault="004475DF" w:rsidP="00310482">
                      <w:pPr>
                        <w:spacing w:after="0"/>
                        <w:jc w:val="center"/>
                      </w:pPr>
                      <w:r>
                        <w:t>Boolean exit</w:t>
                      </w:r>
                    </w:p>
                  </w:txbxContent>
                </v:textbox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55AF25" wp14:editId="5C2D1FD7">
                <wp:simplePos x="0" y="0"/>
                <wp:positionH relativeFrom="column">
                  <wp:posOffset>3663103</wp:posOffset>
                </wp:positionH>
                <wp:positionV relativeFrom="paragraph">
                  <wp:posOffset>-194945</wp:posOffset>
                </wp:positionV>
                <wp:extent cx="1444978" cy="968135"/>
                <wp:effectExtent l="0" t="0" r="22225" b="22860"/>
                <wp:wrapNone/>
                <wp:docPr id="184" name="Flowchart: Decision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978" cy="9681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DDFDB" w14:textId="77777777" w:rsidR="004475DF" w:rsidRDefault="004475DF" w:rsidP="00310482">
                            <w:pPr>
                              <w:jc w:val="center"/>
                            </w:pPr>
                            <w:r>
                              <w:t>!exit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55AF25" id="Flowchart: Decision 184" o:spid="_x0000_s1122" type="#_x0000_t110" style="position:absolute;margin-left:288.45pt;margin-top:-15.35pt;width:113.8pt;height:76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" fillcolor="#4f81bd [3204]" strokecolor="#243f60 [1604]" strokeweight="2pt">
                <v:textbox>
                  <w:txbxContent>
                    <w:p w14:paraId="33DDDFDB" w14:textId="77777777" w:rsidR="004475DF" w:rsidRDefault="004475DF" w:rsidP="00310482">
                      <w:pPr>
                        <w:jc w:val="center"/>
                      </w:pPr>
                      <w:r>
                        <w:t>!exit</w:t>
                      </w:r>
                    </w:p>
                  </w:txbxContent>
                </v:textbox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2B6F9E" wp14:editId="7F65EB8B">
                <wp:simplePos x="0" y="0"/>
                <wp:positionH relativeFrom="column">
                  <wp:posOffset>5553075</wp:posOffset>
                </wp:positionH>
                <wp:positionV relativeFrom="paragraph">
                  <wp:posOffset>1150620</wp:posOffset>
                </wp:positionV>
                <wp:extent cx="1128395" cy="756285"/>
                <wp:effectExtent l="0" t="0" r="14605" b="24765"/>
                <wp:wrapNone/>
                <wp:docPr id="183" name="Flowchart: Dat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395" cy="75628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955E7" w14:textId="77777777" w:rsidR="004475DF" w:rsidRDefault="004475DF" w:rsidP="00310482">
                            <w:pPr>
                              <w:jc w:val="center"/>
                            </w:pPr>
                            <w:r>
                              <w:t xml:space="preserve"> Input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2B6F9E" id="Flowchart: Data 183" o:spid="_x0000_s1123" type="#_x0000_t111" style="position:absolute;margin-left:437.25pt;margin-top:90.6pt;width:88.85pt;height:59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" fillcolor="#4f81bd [3204]" strokecolor="#243f60 [1604]" strokeweight="2pt">
                <v:textbox>
                  <w:txbxContent>
                    <w:p w14:paraId="297955E7" w14:textId="77777777" w:rsidR="004475DF" w:rsidRDefault="004475DF" w:rsidP="00310482">
                      <w:pPr>
                        <w:jc w:val="center"/>
                      </w:pPr>
                      <w:r>
                        <w:t xml:space="preserve"> </w:t>
                      </w:r>
                      <w:r>
                        <w:t>Input p</w:t>
                      </w:r>
                    </w:p>
                  </w:txbxContent>
                </v:textbox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0A29F6" wp14:editId="14F87C97">
                <wp:simplePos x="0" y="0"/>
                <wp:positionH relativeFrom="column">
                  <wp:posOffset>3662045</wp:posOffset>
                </wp:positionH>
                <wp:positionV relativeFrom="paragraph">
                  <wp:posOffset>1145540</wp:posOffset>
                </wp:positionV>
                <wp:extent cx="1128395" cy="756285"/>
                <wp:effectExtent l="0" t="0" r="14605" b="24765"/>
                <wp:wrapNone/>
                <wp:docPr id="179" name="Flowchart: Data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395" cy="75628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ACB7C" w14:textId="77777777" w:rsidR="004475DF" w:rsidRDefault="004475DF" w:rsidP="004567B7">
                            <w:pPr>
                              <w:jc w:val="center"/>
                            </w:pPr>
                            <w:r>
                              <w:t xml:space="preserve"> Output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0A29F6" id="Flowchart: Data 179" o:spid="_x0000_s1124" type="#_x0000_t111" style="position:absolute;margin-left:288.35pt;margin-top:90.2pt;width:88.85pt;height:59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" fillcolor="#4f81bd [3204]" strokecolor="#243f60 [1604]" strokeweight="2pt">
                <v:textbox>
                  <w:txbxContent>
                    <w:p w14:paraId="11FACB7C" w14:textId="77777777" w:rsidR="004475DF" w:rsidRDefault="004475DF" w:rsidP="004567B7">
                      <w:pPr>
                        <w:jc w:val="center"/>
                      </w:pPr>
                      <w:r>
                        <w:t xml:space="preserve"> </w:t>
                      </w:r>
                      <w:r>
                        <w:t xml:space="preserve">Output </w:t>
                      </w:r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D06581" wp14:editId="24D2C5A1">
                <wp:simplePos x="0" y="0"/>
                <wp:positionH relativeFrom="column">
                  <wp:posOffset>2252133</wp:posOffset>
                </wp:positionH>
                <wp:positionV relativeFrom="paragraph">
                  <wp:posOffset>570018</wp:posOffset>
                </wp:positionV>
                <wp:extent cx="0" cy="575804"/>
                <wp:effectExtent l="0" t="0" r="19050" b="15240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8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7F6A2A2" id="Straight Connector 182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35pt,44.9pt" to="177.35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" strokecolor="#4579b8 [3044]"/>
            </w:pict>
          </mc:Fallback>
        </mc:AlternateContent>
      </w:r>
      <w:r w:rsidR="0031048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F47B11" wp14:editId="72222340">
                <wp:simplePos x="0" y="0"/>
                <wp:positionH relativeFrom="column">
                  <wp:posOffset>1540510</wp:posOffset>
                </wp:positionH>
                <wp:positionV relativeFrom="paragraph">
                  <wp:posOffset>1145328</wp:posOffset>
                </wp:positionV>
                <wp:extent cx="1343378" cy="1007534"/>
                <wp:effectExtent l="0" t="0" r="28575" b="21590"/>
                <wp:wrapNone/>
                <wp:docPr id="181" name="Flowchart: Direct Access Storag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378" cy="1007534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6DD2D" w14:textId="77777777" w:rsidR="004475DF" w:rsidRDefault="004475DF" w:rsidP="00310482">
                            <w:pPr>
                              <w:jc w:val="center"/>
                            </w:pPr>
                            <w:r>
                              <w:t>Antrian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4F47B11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Flowchart: Direct Access Storage 181" o:spid="_x0000_s1125" type="#_x0000_t133" style="position:absolute;margin-left:121.3pt;margin-top:90.2pt;width:105.8pt;height:79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" fillcolor="#4f81bd [3204]" strokecolor="#243f60 [1604]" strokeweight="2pt">
                <v:textbox>
                  <w:txbxContent>
                    <w:p w14:paraId="56B6DD2D" w14:textId="77777777" w:rsidR="004475DF" w:rsidRDefault="004475DF" w:rsidP="00310482">
                      <w:pPr>
                        <w:jc w:val="center"/>
                      </w:pPr>
                      <w:r>
                        <w:t>Antrian</w:t>
                      </w:r>
                    </w:p>
                  </w:txbxContent>
                </v:textbox>
              </v:shape>
            </w:pict>
          </mc:Fallback>
        </mc:AlternateContent>
      </w:r>
      <w:r w:rsidR="004567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AF338E" wp14:editId="3659983E">
                <wp:simplePos x="0" y="0"/>
                <wp:positionH relativeFrom="column">
                  <wp:posOffset>2963122</wp:posOffset>
                </wp:positionH>
                <wp:positionV relativeFrom="paragraph">
                  <wp:posOffset>287867</wp:posOffset>
                </wp:positionV>
                <wp:extent cx="700122" cy="0"/>
                <wp:effectExtent l="0" t="76200" r="24130" b="1143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12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3CB202" id="Straight Arrow Connector 178" o:spid="_x0000_s1026" type="#_x0000_t32" style="position:absolute;margin-left:233.3pt;margin-top:22.65pt;width:55.15pt;height:0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4567B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324B35" wp14:editId="727BEB12">
                <wp:simplePos x="0" y="0"/>
                <wp:positionH relativeFrom="column">
                  <wp:posOffset>569879</wp:posOffset>
                </wp:positionH>
                <wp:positionV relativeFrom="paragraph">
                  <wp:posOffset>287867</wp:posOffset>
                </wp:positionV>
                <wp:extent cx="1038788" cy="0"/>
                <wp:effectExtent l="0" t="76200" r="28575" b="11430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78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E9CB8B" id="Straight Arrow Connector 176" o:spid="_x0000_s1026" type="#_x0000_t32" style="position:absolute;margin-left:44.85pt;margin-top:22.65pt;width:81.8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0645F9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6F601EF" wp14:editId="76B4F2FB">
                <wp:simplePos x="0" y="0"/>
                <wp:positionH relativeFrom="column">
                  <wp:posOffset>77470</wp:posOffset>
                </wp:positionH>
                <wp:positionV relativeFrom="paragraph">
                  <wp:posOffset>20320</wp:posOffset>
                </wp:positionV>
                <wp:extent cx="485140" cy="496570"/>
                <wp:effectExtent l="0" t="5715" r="23495" b="23495"/>
                <wp:wrapNone/>
                <wp:docPr id="113" name="Flowchart: Off-page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5140" cy="49657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1F0D9" w14:textId="77777777" w:rsidR="004475DF" w:rsidRDefault="004475DF" w:rsidP="000645F9">
                            <w: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F601EF" id="Flowchart: Off-page Connector 113" o:spid="_x0000_s1126" type="#_x0000_t177" style="position:absolute;margin-left:6.1pt;margin-top:1.6pt;width:38.2pt;height:39.1pt;rotation:-9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" fillcolor="#4f81bd [3204]" strokecolor="#243f60 [1604]" strokeweight="2pt">
                <v:textbox style="layout-flow:vertical">
                  <w:txbxContent>
                    <w:p w14:paraId="54D1F0D9" w14:textId="77777777" w:rsidR="004475DF" w:rsidRDefault="004475DF" w:rsidP="000645F9">
                      <w:r>
                        <w:t>B1</w:t>
                      </w:r>
                    </w:p>
                  </w:txbxContent>
                </v:textbox>
              </v:shape>
            </w:pict>
          </mc:Fallback>
        </mc:AlternateContent>
      </w:r>
    </w:p>
    <w:p w14:paraId="772DE210" w14:textId="77777777" w:rsidR="00A11CF0" w:rsidRPr="00A11CF0" w:rsidRDefault="00A11CF0" w:rsidP="00A11CF0"/>
    <w:p w14:paraId="36466CAF" w14:textId="77777777" w:rsidR="00A11CF0" w:rsidRPr="00A11CF0" w:rsidRDefault="00A11CF0" w:rsidP="00A11CF0"/>
    <w:p w14:paraId="46C44C91" w14:textId="77777777" w:rsidR="00A11CF0" w:rsidRPr="00A11CF0" w:rsidRDefault="00A11CF0" w:rsidP="00A11CF0"/>
    <w:p w14:paraId="73BA2C17" w14:textId="77777777" w:rsidR="00A11CF0" w:rsidRPr="00A11CF0" w:rsidRDefault="00A11CF0" w:rsidP="00A11CF0"/>
    <w:p w14:paraId="483A7141" w14:textId="77777777" w:rsidR="00A11CF0" w:rsidRPr="00A11CF0" w:rsidRDefault="00A11CF0" w:rsidP="00A11CF0"/>
    <w:p w14:paraId="0517B10B" w14:textId="77777777" w:rsidR="00A11CF0" w:rsidRPr="00A11CF0" w:rsidRDefault="00A11CF0" w:rsidP="00A11CF0"/>
    <w:p w14:paraId="78EFB215" w14:textId="77777777" w:rsidR="00A11CF0" w:rsidRPr="00A11CF0" w:rsidRDefault="00A11CF0" w:rsidP="00A11CF0"/>
    <w:p w14:paraId="1E8FCD96" w14:textId="77777777" w:rsidR="00A11CF0" w:rsidRPr="00A11CF0" w:rsidRDefault="00A11CF0" w:rsidP="00A11CF0"/>
    <w:p w14:paraId="0DCEB402" w14:textId="77777777" w:rsidR="00A11CF0" w:rsidRPr="00A11CF0" w:rsidRDefault="00A11CF0" w:rsidP="00A11CF0"/>
    <w:p w14:paraId="4DDC7343" w14:textId="77777777" w:rsidR="00A11CF0" w:rsidRPr="00A11CF0" w:rsidRDefault="00A11CF0" w:rsidP="00A11CF0"/>
    <w:p w14:paraId="1D3EB692" w14:textId="77777777" w:rsidR="00A11CF0" w:rsidRPr="00A11CF0" w:rsidRDefault="00A11CF0" w:rsidP="00A11CF0"/>
    <w:p w14:paraId="09EEC1BB" w14:textId="77777777" w:rsidR="00A11CF0" w:rsidRPr="00A11CF0" w:rsidRDefault="00A11CF0" w:rsidP="00A11CF0"/>
    <w:p w14:paraId="278AC960" w14:textId="77777777" w:rsidR="00A11CF0" w:rsidRPr="00A11CF0" w:rsidRDefault="00A11CF0" w:rsidP="00A11CF0"/>
    <w:p w14:paraId="125C2252" w14:textId="77777777" w:rsidR="00A11CF0" w:rsidRPr="00A11CF0" w:rsidRDefault="00A11CF0" w:rsidP="00A11CF0"/>
    <w:p w14:paraId="739D7156" w14:textId="77777777" w:rsidR="00A11CF0" w:rsidRPr="00A11CF0" w:rsidRDefault="00A11CF0" w:rsidP="00A11CF0"/>
    <w:p w14:paraId="7A11F05E" w14:textId="77777777" w:rsidR="00A11CF0" w:rsidRPr="00A11CF0" w:rsidRDefault="00A11CF0" w:rsidP="00A11CF0"/>
    <w:p w14:paraId="1D3F375E" w14:textId="77777777" w:rsidR="00A11CF0" w:rsidRPr="00A11CF0" w:rsidRDefault="00A11CF0" w:rsidP="00A11CF0"/>
    <w:p w14:paraId="1D3BD64F" w14:textId="77777777" w:rsidR="00A11CF0" w:rsidRPr="00A11CF0" w:rsidRDefault="00A11CF0" w:rsidP="00A11CF0"/>
    <w:p w14:paraId="1B996147" w14:textId="77777777" w:rsidR="00A11CF0" w:rsidRPr="00A11CF0" w:rsidRDefault="00A11CF0" w:rsidP="00A11CF0"/>
    <w:p w14:paraId="6635ACB1" w14:textId="77777777" w:rsidR="00A11CF0" w:rsidRDefault="00A11CF0" w:rsidP="00A11CF0"/>
    <w:p w14:paraId="342F0294" w14:textId="77777777" w:rsidR="00A11CF0" w:rsidRDefault="00A11CF0" w:rsidP="00A11CF0">
      <w:pPr>
        <w:sectPr w:rsidR="00A11CF0" w:rsidSect="000645F9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0A82C069" w14:textId="77777777" w:rsidR="007E1513" w:rsidRDefault="007E1513" w:rsidP="007E1513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6DA7A20" wp14:editId="568BE9AD">
                <wp:simplePos x="0" y="0"/>
                <wp:positionH relativeFrom="column">
                  <wp:posOffset>-886460</wp:posOffset>
                </wp:positionH>
                <wp:positionV relativeFrom="paragraph">
                  <wp:posOffset>352425</wp:posOffset>
                </wp:positionV>
                <wp:extent cx="2733675" cy="533400"/>
                <wp:effectExtent l="0" t="0" r="28575" b="19050"/>
                <wp:wrapNone/>
                <wp:docPr id="329" name="Flowchart: Termina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5334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71976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6DA7A20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29" o:spid="_x0000_s1127" type="#_x0000_t116" style="position:absolute;left:0;text-align:left;margin-left:-69.8pt;margin-top:27.75pt;width:215.25pt;height:42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" fillcolor="#4f81bd [3204]" strokecolor="#243f60 [1604]" strokeweight="2pt">
                <v:textbox>
                  <w:txbxContent>
                    <w:p w14:paraId="5F671976" w14:textId="77777777" w:rsidR="004475DF" w:rsidRDefault="004475DF" w:rsidP="007E1513">
                      <w:pPr>
                        <w:jc w:val="center"/>
                      </w:pPr>
                      <w:r>
                        <w:t>Mulai</w:t>
                      </w:r>
                    </w:p>
                  </w:txbxContent>
                </v:textbox>
              </v:shape>
            </w:pict>
          </mc:Fallback>
        </mc:AlternateContent>
      </w:r>
      <w:r>
        <w:t>Flowchart Dekis.java</w:t>
      </w:r>
    </w:p>
    <w:p w14:paraId="551C2B0C" w14:textId="77777777" w:rsidR="007E1513" w:rsidRDefault="007E1513" w:rsidP="007E1513"/>
    <w:p w14:paraId="34AC6053" w14:textId="77777777" w:rsidR="007E1513" w:rsidRDefault="007E1513" w:rsidP="007E1513"/>
    <w:p w14:paraId="53F81862" w14:textId="43D7B696" w:rsidR="007E1513" w:rsidRDefault="007E1513" w:rsidP="007E151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09079B3" wp14:editId="5199986D">
                <wp:simplePos x="0" y="0"/>
                <wp:positionH relativeFrom="column">
                  <wp:posOffset>295275</wp:posOffset>
                </wp:positionH>
                <wp:positionV relativeFrom="paragraph">
                  <wp:posOffset>13970</wp:posOffset>
                </wp:positionV>
                <wp:extent cx="0" cy="190500"/>
                <wp:effectExtent l="76200" t="0" r="57150" b="571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BCFD5C" id="Straight Arrow Connector 328" o:spid="_x0000_s1026" type="#_x0000_t32" style="position:absolute;margin-left:23.25pt;margin-top:1.1pt;width:0;height:1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79639E" wp14:editId="27EF6BF5">
                <wp:simplePos x="0" y="0"/>
                <wp:positionH relativeFrom="column">
                  <wp:posOffset>-866775</wp:posOffset>
                </wp:positionH>
                <wp:positionV relativeFrom="paragraph">
                  <wp:posOffset>213995</wp:posOffset>
                </wp:positionV>
                <wp:extent cx="2533650" cy="676275"/>
                <wp:effectExtent l="0" t="0" r="19050" b="28575"/>
                <wp:wrapNone/>
                <wp:docPr id="327" name="Flowchart: Preparation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76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18567" w14:textId="77777777" w:rsidR="004475DF" w:rsidRDefault="004475DF" w:rsidP="007E1513">
                            <w:r>
                              <w:t>String n;</w:t>
                            </w:r>
                          </w:p>
                          <w:p w14:paraId="54179828" w14:textId="77777777" w:rsidR="004475DF" w:rsidRDefault="004475DF" w:rsidP="007E1513">
                            <w:r>
                              <w:t>Int menu=0;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C79639E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327" o:spid="_x0000_s1128" type="#_x0000_t117" style="position:absolute;margin-left:-68.25pt;margin-top:16.85pt;width:199.5pt;height:53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" fillcolor="#4f81bd [3204]" strokecolor="#243f60 [1604]" strokeweight="2pt">
                <v:textbox>
                  <w:txbxContent>
                    <w:p w14:paraId="2E718567" w14:textId="77777777" w:rsidR="004475DF" w:rsidRDefault="004475DF" w:rsidP="007E1513">
                      <w:r>
                        <w:t xml:space="preserve">String </w:t>
                      </w:r>
                      <w:r>
                        <w:t>n;</w:t>
                      </w:r>
                    </w:p>
                    <w:p w14:paraId="54179828" w14:textId="77777777" w:rsidR="004475DF" w:rsidRDefault="004475DF" w:rsidP="007E1513">
                      <w:r>
                        <w:t>Int menu=0;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70D5B64" wp14:editId="4677C672">
                <wp:simplePos x="0" y="0"/>
                <wp:positionH relativeFrom="page">
                  <wp:posOffset>276225</wp:posOffset>
                </wp:positionH>
                <wp:positionV relativeFrom="paragraph">
                  <wp:posOffset>2660015</wp:posOffset>
                </wp:positionV>
                <wp:extent cx="1762125" cy="590550"/>
                <wp:effectExtent l="0" t="0" r="28575" b="19050"/>
                <wp:wrapNone/>
                <wp:docPr id="326" name="Flowchart: Data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5905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9CFC2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Input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0D5B64" id="Flowchart: Data 326" o:spid="_x0000_s1129" type="#_x0000_t111" style="position:absolute;margin-left:21.75pt;margin-top:209.45pt;width:138.75pt;height:46.5pt;z-index:2519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" fillcolor="#4f81bd [3204]" strokecolor="#243f60 [1604]" strokeweight="2pt">
                <v:textbox>
                  <w:txbxContent>
                    <w:p w14:paraId="1AC9CFC2" w14:textId="77777777" w:rsidR="004475DF" w:rsidRDefault="004475DF" w:rsidP="007E1513">
                      <w:pPr>
                        <w:jc w:val="center"/>
                      </w:pPr>
                      <w:r>
                        <w:t>Input menu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04E950" wp14:editId="6377A376">
                <wp:simplePos x="0" y="0"/>
                <wp:positionH relativeFrom="column">
                  <wp:posOffset>171450</wp:posOffset>
                </wp:positionH>
                <wp:positionV relativeFrom="paragraph">
                  <wp:posOffset>3259455</wp:posOffset>
                </wp:positionV>
                <wp:extent cx="0" cy="190500"/>
                <wp:effectExtent l="76200" t="0" r="57150" b="5715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31A3FE" id="Straight Arrow Connector 325" o:spid="_x0000_s1026" type="#_x0000_t32" style="position:absolute;margin-left:13.5pt;margin-top:256.65pt;width:0;height:1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C6DA61" wp14:editId="0AB4A664">
                <wp:simplePos x="0" y="0"/>
                <wp:positionH relativeFrom="column">
                  <wp:posOffset>-685800</wp:posOffset>
                </wp:positionH>
                <wp:positionV relativeFrom="paragraph">
                  <wp:posOffset>3449955</wp:posOffset>
                </wp:positionV>
                <wp:extent cx="1714500" cy="1047750"/>
                <wp:effectExtent l="0" t="0" r="19050" b="19050"/>
                <wp:wrapNone/>
                <wp:docPr id="324" name="Flowchart: Decision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047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23E40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menu==1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C6DA61" id="Flowchart: Decision 324" o:spid="_x0000_s1130" type="#_x0000_t110" style="position:absolute;margin-left:-54pt;margin-top:271.65pt;width:135pt;height:82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" fillcolor="#4f81bd [3204]" strokecolor="#243f60 [1604]" strokeweight="2pt">
                <v:textbox>
                  <w:txbxContent>
                    <w:p w14:paraId="26523E40" w14:textId="77777777" w:rsidR="004475DF" w:rsidRDefault="004475DF" w:rsidP="007E1513">
                      <w:pPr>
                        <w:jc w:val="center"/>
                      </w:pPr>
                      <w:r>
                        <w:t>menu==1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F5FF436" wp14:editId="2F28AA10">
                <wp:simplePos x="0" y="0"/>
                <wp:positionH relativeFrom="column">
                  <wp:posOffset>-885825</wp:posOffset>
                </wp:positionH>
                <wp:positionV relativeFrom="paragraph">
                  <wp:posOffset>4844415</wp:posOffset>
                </wp:positionV>
                <wp:extent cx="3248025" cy="523875"/>
                <wp:effectExtent l="0" t="0" r="28575" b="28575"/>
                <wp:wrapNone/>
                <wp:docPr id="323" name="Flowchart: Process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5238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BB45D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Enumeration enumeration = hashtable.keys();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5FF436" id="Flowchart: Process 323" o:spid="_x0000_s1131" type="#_x0000_t109" style="position:absolute;margin-left:-69.75pt;margin-top:381.45pt;width:255.75pt;height:41.2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" fillcolor="#4f81bd [3204]" strokecolor="#243f60 [1604]" strokeweight="2pt">
                <v:textbox>
                  <w:txbxContent>
                    <w:p w14:paraId="557BB45D" w14:textId="77777777" w:rsidR="004475DF" w:rsidRDefault="004475DF" w:rsidP="007E1513">
                      <w:pPr>
                        <w:jc w:val="center"/>
                      </w:pPr>
                      <w:r>
                        <w:t>Enumeration enumeration = hashtable.keys();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10F79C" wp14:editId="13F806AC">
                <wp:simplePos x="0" y="0"/>
                <wp:positionH relativeFrom="column">
                  <wp:posOffset>180975</wp:posOffset>
                </wp:positionH>
                <wp:positionV relativeFrom="paragraph">
                  <wp:posOffset>5367655</wp:posOffset>
                </wp:positionV>
                <wp:extent cx="0" cy="190500"/>
                <wp:effectExtent l="76200" t="0" r="57150" b="5715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FD7E4A" id="Straight Arrow Connector 322" o:spid="_x0000_s1026" type="#_x0000_t32" style="position:absolute;margin-left:14.25pt;margin-top:422.65pt;width:0;height:1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D24B6A6" wp14:editId="747FC0B0">
                <wp:simplePos x="0" y="0"/>
                <wp:positionH relativeFrom="page">
                  <wp:align>left</wp:align>
                </wp:positionH>
                <wp:positionV relativeFrom="paragraph">
                  <wp:posOffset>5576570</wp:posOffset>
                </wp:positionV>
                <wp:extent cx="2181225" cy="733425"/>
                <wp:effectExtent l="0" t="0" r="28575" b="28575"/>
                <wp:wrapNone/>
                <wp:docPr id="321" name="Flowchart: Data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7334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35598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Daftar semua ‘key’ pada hashtable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24B6A6" id="Flowchart: Data 321" o:spid="_x0000_s1132" type="#_x0000_t111" style="position:absolute;margin-left:0;margin-top:439.1pt;width:171.75pt;height:57.75pt;z-index:251974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" fillcolor="#4f81bd [3204]" strokecolor="#243f60 [1604]" strokeweight="2pt">
                <v:textbox>
                  <w:txbxContent>
                    <w:p w14:paraId="2FD35598" w14:textId="77777777" w:rsidR="004475DF" w:rsidRDefault="004475DF" w:rsidP="007E1513">
                      <w:pPr>
                        <w:jc w:val="center"/>
                      </w:pPr>
                      <w:r>
                        <w:t xml:space="preserve">Daftar </w:t>
                      </w:r>
                      <w:r>
                        <w:t>semua ‘key’ pada hashtable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4101D97" wp14:editId="594C1B39">
                <wp:simplePos x="0" y="0"/>
                <wp:positionH relativeFrom="column">
                  <wp:posOffset>1962150</wp:posOffset>
                </wp:positionH>
                <wp:positionV relativeFrom="paragraph">
                  <wp:posOffset>3425825</wp:posOffset>
                </wp:positionV>
                <wp:extent cx="1590675" cy="1181100"/>
                <wp:effectExtent l="0" t="0" r="28575" b="19050"/>
                <wp:wrapNone/>
                <wp:docPr id="320" name="Flowchart: Decision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1811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079BC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menu==2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101D97" id="Flowchart: Decision 320" o:spid="_x0000_s1133" type="#_x0000_t110" style="position:absolute;margin-left:154.5pt;margin-top:269.75pt;width:125.25pt;height:93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" fillcolor="#4f81bd [3204]" strokecolor="#243f60 [1604]" strokeweight="2pt">
                <v:textbox>
                  <w:txbxContent>
                    <w:p w14:paraId="3D5079BC" w14:textId="77777777" w:rsidR="004475DF" w:rsidRDefault="004475DF" w:rsidP="007E1513">
                      <w:pPr>
                        <w:jc w:val="center"/>
                      </w:pPr>
                      <w:r>
                        <w:t>menu==2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7BD2CBA" wp14:editId="0F69BF4E">
                <wp:simplePos x="0" y="0"/>
                <wp:positionH relativeFrom="column">
                  <wp:posOffset>2752725</wp:posOffset>
                </wp:positionH>
                <wp:positionV relativeFrom="paragraph">
                  <wp:posOffset>4682490</wp:posOffset>
                </wp:positionV>
                <wp:extent cx="0" cy="190500"/>
                <wp:effectExtent l="76200" t="0" r="57150" b="571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3FAC11" id="Straight Arrow Connector 319" o:spid="_x0000_s1026" type="#_x0000_t32" style="position:absolute;margin-left:216.75pt;margin-top:368.7pt;width:0;height:1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6DCBDBE" wp14:editId="3D681AE2">
                <wp:simplePos x="0" y="0"/>
                <wp:positionH relativeFrom="column">
                  <wp:posOffset>2371725</wp:posOffset>
                </wp:positionH>
                <wp:positionV relativeFrom="paragraph">
                  <wp:posOffset>4886960</wp:posOffset>
                </wp:positionV>
                <wp:extent cx="1400175" cy="542925"/>
                <wp:effectExtent l="0" t="0" r="28575" b="28575"/>
                <wp:wrapNone/>
                <wp:docPr id="318" name="Flowchart: Da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C16FB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Input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DCBDBE" id="Flowchart: Data 318" o:spid="_x0000_s1134" type="#_x0000_t111" style="position:absolute;margin-left:186.75pt;margin-top:384.8pt;width:110.25pt;height:42.7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" fillcolor="#4f81bd [3204]" strokecolor="#243f60 [1604]" strokeweight="2pt">
                <v:textbox>
                  <w:txbxContent>
                    <w:p w14:paraId="651C16FB" w14:textId="77777777" w:rsidR="004475DF" w:rsidRDefault="004475DF" w:rsidP="007E1513">
                      <w:pPr>
                        <w:jc w:val="center"/>
                      </w:pPr>
                      <w:r>
                        <w:t>Input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DDC296A" wp14:editId="622DB520">
                <wp:simplePos x="0" y="0"/>
                <wp:positionH relativeFrom="column">
                  <wp:posOffset>2743200</wp:posOffset>
                </wp:positionH>
                <wp:positionV relativeFrom="paragraph">
                  <wp:posOffset>5443855</wp:posOffset>
                </wp:positionV>
                <wp:extent cx="0" cy="190500"/>
                <wp:effectExtent l="76200" t="0" r="57150" b="5715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C07B98" id="Straight Arrow Connector 317" o:spid="_x0000_s1026" type="#_x0000_t32" style="position:absolute;margin-left:3in;margin-top:428.65pt;width:0;height:1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8A82DD" wp14:editId="72CB23E3">
                <wp:simplePos x="0" y="0"/>
                <wp:positionH relativeFrom="margin">
                  <wp:align>center</wp:align>
                </wp:positionH>
                <wp:positionV relativeFrom="paragraph">
                  <wp:posOffset>5668010</wp:posOffset>
                </wp:positionV>
                <wp:extent cx="2505075" cy="619125"/>
                <wp:effectExtent l="0" t="0" r="28575" b="28575"/>
                <wp:wrapNone/>
                <wp:docPr id="316" name="Flowchart: Process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0D878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hashtable.get(n)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8A82DD" id="Flowchart: Process 316" o:spid="_x0000_s1135" type="#_x0000_t109" style="position:absolute;margin-left:0;margin-top:446.3pt;width:197.25pt;height:48.75pt;z-index:25197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" fillcolor="#4f81bd [3204]" strokecolor="#243f60 [1604]" strokeweight="2pt">
                <v:textbox>
                  <w:txbxContent>
                    <w:p w14:paraId="0360D878" w14:textId="77777777" w:rsidR="004475DF" w:rsidRDefault="004475DF" w:rsidP="007E1513">
                      <w:pPr>
                        <w:jc w:val="center"/>
                      </w:pPr>
                      <w:r>
                        <w:t>hashtable.get(n)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62C9FDE" wp14:editId="28FDF0C6">
                <wp:simplePos x="0" y="0"/>
                <wp:positionH relativeFrom="column">
                  <wp:posOffset>1962150</wp:posOffset>
                </wp:positionH>
                <wp:positionV relativeFrom="paragraph">
                  <wp:posOffset>6462395</wp:posOffset>
                </wp:positionV>
                <wp:extent cx="1866900" cy="714375"/>
                <wp:effectExtent l="0" t="0" r="19050" b="28575"/>
                <wp:wrapNone/>
                <wp:docPr id="315" name="Flowchart: Da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7143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53C52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“value” ‘n’ pada hashtable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2C9FDE" id="Flowchart: Data 315" o:spid="_x0000_s1136" type="#_x0000_t111" style="position:absolute;margin-left:154.5pt;margin-top:508.85pt;width:147pt;height:56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" fillcolor="#4f81bd [3204]" strokecolor="#243f60 [1604]" strokeweight="2pt">
                <v:textbox>
                  <w:txbxContent>
                    <w:p w14:paraId="4FC53C52" w14:textId="77777777" w:rsidR="004475DF" w:rsidRDefault="004475DF" w:rsidP="007E1513">
                      <w:pPr>
                        <w:jc w:val="center"/>
                      </w:pPr>
                      <w:r>
                        <w:t>“value” ‘n’ pada hashtable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10AAFC7" wp14:editId="02062297">
                <wp:simplePos x="0" y="0"/>
                <wp:positionH relativeFrom="column">
                  <wp:posOffset>3714750</wp:posOffset>
                </wp:positionH>
                <wp:positionV relativeFrom="paragraph">
                  <wp:posOffset>3435350</wp:posOffset>
                </wp:positionV>
                <wp:extent cx="1638300" cy="1143000"/>
                <wp:effectExtent l="0" t="0" r="19050" b="19050"/>
                <wp:wrapNone/>
                <wp:docPr id="314" name="Flowchart: Decision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A076C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menu==3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0AAFC7" id="Flowchart: Decision 314" o:spid="_x0000_s1137" type="#_x0000_t110" style="position:absolute;margin-left:292.5pt;margin-top:270.5pt;width:129pt;height:90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" fillcolor="#4f81bd [3204]" strokecolor="#243f60 [1604]" strokeweight="2pt">
                <v:textbox>
                  <w:txbxContent>
                    <w:p w14:paraId="300A076C" w14:textId="77777777" w:rsidR="004475DF" w:rsidRDefault="004475DF" w:rsidP="007E1513">
                      <w:pPr>
                        <w:jc w:val="center"/>
                      </w:pPr>
                      <w:r>
                        <w:t>menu==3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699E4C" wp14:editId="2EEAA03B">
                <wp:simplePos x="0" y="0"/>
                <wp:positionH relativeFrom="column">
                  <wp:posOffset>4533900</wp:posOffset>
                </wp:positionH>
                <wp:positionV relativeFrom="paragraph">
                  <wp:posOffset>4615815</wp:posOffset>
                </wp:positionV>
                <wp:extent cx="0" cy="381000"/>
                <wp:effectExtent l="76200" t="0" r="95250" b="5715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88A759" id="Straight Arrow Connector 313" o:spid="_x0000_s1026" type="#_x0000_t32" style="position:absolute;margin-left:357pt;margin-top:363.45pt;width:0;height:30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A11C103" wp14:editId="1626782B">
                <wp:simplePos x="0" y="0"/>
                <wp:positionH relativeFrom="column">
                  <wp:posOffset>4343400</wp:posOffset>
                </wp:positionH>
                <wp:positionV relativeFrom="paragraph">
                  <wp:posOffset>5020310</wp:posOffset>
                </wp:positionV>
                <wp:extent cx="400050" cy="428625"/>
                <wp:effectExtent l="0" t="0" r="19050" b="28575"/>
                <wp:wrapNone/>
                <wp:docPr id="312" name="Flowchart: Off-page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2862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C281C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11C103" id="Flowchart: Off-page Connector 312" o:spid="_x0000_s1138" type="#_x0000_t177" style="position:absolute;margin-left:342pt;margin-top:395.3pt;width:31.5pt;height:33.7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" fillcolor="#4f81bd [3204]" strokecolor="#243f60 [1604]" strokeweight="2pt">
                <v:textbox>
                  <w:txbxContent>
                    <w:p w14:paraId="1C8C281C" w14:textId="77777777" w:rsidR="004475DF" w:rsidRDefault="004475DF" w:rsidP="007E151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CDCC8A2" wp14:editId="1D09E5D7">
                <wp:simplePos x="0" y="0"/>
                <wp:positionH relativeFrom="column">
                  <wp:posOffset>133350</wp:posOffset>
                </wp:positionH>
                <wp:positionV relativeFrom="paragraph">
                  <wp:posOffset>6314440</wp:posOffset>
                </wp:positionV>
                <wp:extent cx="9525" cy="1285875"/>
                <wp:effectExtent l="0" t="0" r="28575" b="28575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75251D" id="Straight Connector 311" o:spid="_x0000_s1026" style="position:absolute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.5pt,497.2pt" to="11.25pt,59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C32DAB" wp14:editId="1DBBB451">
                <wp:simplePos x="0" y="0"/>
                <wp:positionH relativeFrom="column">
                  <wp:posOffset>3552825</wp:posOffset>
                </wp:positionH>
                <wp:positionV relativeFrom="paragraph">
                  <wp:posOffset>4044950</wp:posOffset>
                </wp:positionV>
                <wp:extent cx="142875" cy="0"/>
                <wp:effectExtent l="0" t="76200" r="28575" b="9525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F39F94" id="Straight Arrow Connector 310" o:spid="_x0000_s1026" type="#_x0000_t32" style="position:absolute;margin-left:279.75pt;margin-top:318.5pt;width:11.25pt;height:0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5014DEF" wp14:editId="5E17A0BD">
                <wp:simplePos x="0" y="0"/>
                <wp:positionH relativeFrom="column">
                  <wp:posOffset>180975</wp:posOffset>
                </wp:positionH>
                <wp:positionV relativeFrom="paragraph">
                  <wp:posOffset>4577715</wp:posOffset>
                </wp:positionV>
                <wp:extent cx="0" cy="257175"/>
                <wp:effectExtent l="76200" t="0" r="76200" b="4762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5F334E" id="Straight Arrow Connector 309" o:spid="_x0000_s1026" type="#_x0000_t32" style="position:absolute;margin-left:14.25pt;margin-top:360.45pt;width:0;height:20.2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B7E6779" wp14:editId="4B546D9D">
                <wp:simplePos x="0" y="0"/>
                <wp:positionH relativeFrom="column">
                  <wp:posOffset>1047750</wp:posOffset>
                </wp:positionH>
                <wp:positionV relativeFrom="paragraph">
                  <wp:posOffset>4025900</wp:posOffset>
                </wp:positionV>
                <wp:extent cx="914400" cy="9525"/>
                <wp:effectExtent l="0" t="57150" r="38100" b="8572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50277C" id="Straight Arrow Connector 308" o:spid="_x0000_s1026" type="#_x0000_t32" style="position:absolute;margin-left:82.5pt;margin-top:317pt;width:1in;height:.7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FE0604" wp14:editId="2C398319">
                <wp:simplePos x="0" y="0"/>
                <wp:positionH relativeFrom="column">
                  <wp:posOffset>5353050</wp:posOffset>
                </wp:positionH>
                <wp:positionV relativeFrom="paragraph">
                  <wp:posOffset>4035425</wp:posOffset>
                </wp:positionV>
                <wp:extent cx="419100" cy="9525"/>
                <wp:effectExtent l="0" t="57150" r="38100" b="8572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96C0A3" id="Straight Arrow Connector 307" o:spid="_x0000_s1026" type="#_x0000_t32" style="position:absolute;margin-left:421.5pt;margin-top:317.75pt;width:33pt;height:.7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567200A" wp14:editId="5044E953">
                <wp:simplePos x="0" y="0"/>
                <wp:positionH relativeFrom="column">
                  <wp:posOffset>5781675</wp:posOffset>
                </wp:positionH>
                <wp:positionV relativeFrom="paragraph">
                  <wp:posOffset>3878580</wp:posOffset>
                </wp:positionV>
                <wp:extent cx="333375" cy="352425"/>
                <wp:effectExtent l="0" t="0" r="28575" b="28575"/>
                <wp:wrapNone/>
                <wp:docPr id="306" name="Flowchart: Off-page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5242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6A21C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67200A" id="Flowchart: Off-page Connector 306" o:spid="_x0000_s1139" type="#_x0000_t177" style="position:absolute;margin-left:455.25pt;margin-top:305.4pt;width:26.25pt;height:27.7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" fillcolor="#4f81bd [3204]" strokecolor="#243f60 [1604]" strokeweight="2pt">
                <v:textbox>
                  <w:txbxContent>
                    <w:p w14:paraId="3166A21C" w14:textId="77777777" w:rsidR="004475DF" w:rsidRDefault="004475DF" w:rsidP="007E151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5746EA65" wp14:editId="2F53169C">
                <wp:simplePos x="0" y="0"/>
                <wp:positionH relativeFrom="column">
                  <wp:posOffset>2752725</wp:posOffset>
                </wp:positionH>
                <wp:positionV relativeFrom="paragraph">
                  <wp:posOffset>6248400</wp:posOffset>
                </wp:positionV>
                <wp:extent cx="0" cy="190500"/>
                <wp:effectExtent l="76200" t="0" r="57150" b="5715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D91DF6" id="Straight Arrow Connector 304" o:spid="_x0000_s1026" type="#_x0000_t32" style="position:absolute;margin-left:216.75pt;margin-top:492pt;width:0;height: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168D51C4" wp14:editId="46868C6B">
                <wp:simplePos x="0" y="0"/>
                <wp:positionH relativeFrom="column">
                  <wp:posOffset>219075</wp:posOffset>
                </wp:positionH>
                <wp:positionV relativeFrom="paragraph">
                  <wp:posOffset>2386330</wp:posOffset>
                </wp:positionV>
                <wp:extent cx="0" cy="257175"/>
                <wp:effectExtent l="76200" t="0" r="76200" b="4762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73988C" id="Straight Arrow Connector 303" o:spid="_x0000_s1026" type="#_x0000_t32" style="position:absolute;margin-left:17.25pt;margin-top:187.9pt;width:0;height:20.2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32C5B1E6" wp14:editId="654693E7">
                <wp:simplePos x="0" y="0"/>
                <wp:positionH relativeFrom="column">
                  <wp:posOffset>276225</wp:posOffset>
                </wp:positionH>
                <wp:positionV relativeFrom="paragraph">
                  <wp:posOffset>960755</wp:posOffset>
                </wp:positionV>
                <wp:extent cx="0" cy="190500"/>
                <wp:effectExtent l="76200" t="0" r="57150" b="5715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E0A526" id="Straight Arrow Connector 302" o:spid="_x0000_s1026" type="#_x0000_t32" style="position:absolute;margin-left:21.75pt;margin-top:75.65pt;width:0;height:1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5FA4EC78" wp14:editId="5510927B">
                <wp:simplePos x="0" y="0"/>
                <wp:positionH relativeFrom="column">
                  <wp:posOffset>-876300</wp:posOffset>
                </wp:positionH>
                <wp:positionV relativeFrom="paragraph">
                  <wp:posOffset>1160780</wp:posOffset>
                </wp:positionV>
                <wp:extent cx="4286250" cy="1133475"/>
                <wp:effectExtent l="0" t="0" r="19050" b="28575"/>
                <wp:wrapNone/>
                <wp:docPr id="301" name="Flowchart: Process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133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50FEA" w14:textId="77777777" w:rsidR="004475DF" w:rsidRDefault="004475DF" w:rsidP="007E1513">
                            <w:r>
                              <w:t>Hashtable&lt;String, String&gt; hashtable = new Hashtable&lt;String, String&gt;();</w:t>
                            </w:r>
                          </w:p>
                          <w:p w14:paraId="56F075D3" w14:textId="77777777" w:rsidR="004475DF" w:rsidRDefault="004475DF" w:rsidP="007E1513">
                            <w:r>
                              <w:tab/>
                              <w:t>hashtable.put("key",”value");</w:t>
                            </w:r>
                          </w:p>
                          <w:p w14:paraId="61E4F61E" w14:textId="77777777" w:rsidR="004475DF" w:rsidRDefault="004475DF" w:rsidP="007E151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‘’</w:t>
                            </w:r>
                          </w:p>
                          <w:p w14:paraId="27C2CE44" w14:textId="77777777" w:rsidR="004475DF" w:rsidRDefault="004475DF" w:rsidP="007E151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‘’</w:t>
                            </w:r>
                          </w:p>
                          <w:p w14:paraId="776FD9B8" w14:textId="77777777" w:rsidR="004475DF" w:rsidRDefault="004475DF" w:rsidP="007E1513">
                            <w:r>
                              <w:tab/>
                            </w:r>
                          </w:p>
                          <w:p w14:paraId="190071F0" w14:textId="77777777" w:rsidR="004475DF" w:rsidRDefault="004475DF" w:rsidP="007E15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A4EC78" id="Flowchart: Process 301" o:spid="_x0000_s1140" type="#_x0000_t109" style="position:absolute;margin-left:-69pt;margin-top:91.4pt;width:337.5pt;height:89.2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" fillcolor="#4f81bd [3204]" strokecolor="#243f60 [1604]" strokeweight="2pt">
                <v:textbox>
                  <w:txbxContent>
                    <w:p w14:paraId="65750FEA" w14:textId="77777777" w:rsidR="004475DF" w:rsidRDefault="004475DF" w:rsidP="007E1513">
                      <w:r>
                        <w:t>Hashtable&lt;String, String&gt; hashtable = new Hashtable&lt;String, String&gt;();</w:t>
                      </w:r>
                    </w:p>
                    <w:p w14:paraId="56F075D3" w14:textId="77777777" w:rsidR="004475DF" w:rsidRDefault="004475DF" w:rsidP="007E1513">
                      <w:r>
                        <w:tab/>
                        <w:t>hashtable.put("key",”value");</w:t>
                      </w:r>
                    </w:p>
                    <w:p w14:paraId="61E4F61E" w14:textId="77777777" w:rsidR="004475DF" w:rsidRDefault="004475DF" w:rsidP="007E151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‘’</w:t>
                      </w:r>
                    </w:p>
                    <w:p w14:paraId="27C2CE44" w14:textId="77777777" w:rsidR="004475DF" w:rsidRDefault="004475DF" w:rsidP="007E151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‘’</w:t>
                      </w:r>
                    </w:p>
                    <w:p w14:paraId="776FD9B8" w14:textId="77777777" w:rsidR="004475DF" w:rsidRDefault="004475DF" w:rsidP="007E1513">
                      <w:r>
                        <w:tab/>
                      </w:r>
                    </w:p>
                    <w:p w14:paraId="190071F0" w14:textId="77777777" w:rsidR="004475DF" w:rsidRDefault="004475DF" w:rsidP="007E1513"/>
                  </w:txbxContent>
                </v:textbox>
              </v:shape>
            </w:pict>
          </mc:Fallback>
        </mc:AlternateContent>
      </w:r>
    </w:p>
    <w:p w14:paraId="6FCC4556" w14:textId="77777777" w:rsidR="007E1513" w:rsidRDefault="007E1513" w:rsidP="007E1513"/>
    <w:p w14:paraId="0A8CD700" w14:textId="77777777" w:rsidR="007E1513" w:rsidRDefault="007E1513" w:rsidP="007E1513"/>
    <w:p w14:paraId="5820DE0F" w14:textId="77777777" w:rsidR="007E1513" w:rsidRDefault="007E1513" w:rsidP="007E1513"/>
    <w:p w14:paraId="7FF3D517" w14:textId="77777777" w:rsidR="007E1513" w:rsidRDefault="007E1513" w:rsidP="007E1513"/>
    <w:p w14:paraId="4842C5EC" w14:textId="77777777" w:rsidR="007E1513" w:rsidRDefault="007E1513" w:rsidP="007E1513"/>
    <w:p w14:paraId="44AFBE3C" w14:textId="77777777" w:rsidR="007E1513" w:rsidRDefault="007E1513" w:rsidP="007E1513"/>
    <w:p w14:paraId="2521D2EC" w14:textId="77777777" w:rsidR="007E1513" w:rsidRDefault="007E1513" w:rsidP="007E1513"/>
    <w:p w14:paraId="1DA57A62" w14:textId="77777777" w:rsidR="007E1513" w:rsidRDefault="007E1513" w:rsidP="007E1513"/>
    <w:p w14:paraId="7054C27D" w14:textId="77777777" w:rsidR="007E1513" w:rsidRDefault="007E1513" w:rsidP="007E1513"/>
    <w:p w14:paraId="7EB61AC9" w14:textId="77777777" w:rsidR="007E1513" w:rsidRDefault="007E1513" w:rsidP="007E1513"/>
    <w:p w14:paraId="2B2E8815" w14:textId="77777777" w:rsidR="007E1513" w:rsidRDefault="007E1513" w:rsidP="007E1513"/>
    <w:p w14:paraId="3327593C" w14:textId="77777777" w:rsidR="007E1513" w:rsidRDefault="007E1513" w:rsidP="007E1513"/>
    <w:p w14:paraId="079710D7" w14:textId="77777777" w:rsidR="007E1513" w:rsidRDefault="007E1513" w:rsidP="007E1513"/>
    <w:p w14:paraId="496DCADE" w14:textId="77777777" w:rsidR="007E1513" w:rsidRDefault="007E1513" w:rsidP="007E1513"/>
    <w:p w14:paraId="140C7A6C" w14:textId="77777777" w:rsidR="007E1513" w:rsidRDefault="007E1513" w:rsidP="007E1513"/>
    <w:p w14:paraId="3DC1378F" w14:textId="77777777" w:rsidR="007E1513" w:rsidRDefault="007E1513" w:rsidP="007E1513"/>
    <w:p w14:paraId="387D36E0" w14:textId="77777777" w:rsidR="007E1513" w:rsidRDefault="007E1513" w:rsidP="007E1513"/>
    <w:p w14:paraId="36AF059E" w14:textId="77777777" w:rsidR="007E1513" w:rsidRDefault="007E1513" w:rsidP="007E1513"/>
    <w:p w14:paraId="73775ADB" w14:textId="77777777" w:rsidR="007E1513" w:rsidRDefault="007E1513" w:rsidP="007E1513"/>
    <w:p w14:paraId="44E5894E" w14:textId="77777777" w:rsidR="007E1513" w:rsidRDefault="007E1513" w:rsidP="007E1513"/>
    <w:p w14:paraId="34D15804" w14:textId="77777777" w:rsidR="007E1513" w:rsidRDefault="007E1513" w:rsidP="007E1513"/>
    <w:p w14:paraId="5E2A73C2" w14:textId="45847939" w:rsidR="007E1513" w:rsidRDefault="004475DF" w:rsidP="007E1513"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7EB7F475" wp14:editId="7955B162">
                <wp:simplePos x="0" y="0"/>
                <wp:positionH relativeFrom="column">
                  <wp:posOffset>2733675</wp:posOffset>
                </wp:positionH>
                <wp:positionV relativeFrom="paragraph">
                  <wp:posOffset>39370</wp:posOffset>
                </wp:positionV>
                <wp:extent cx="9525" cy="342900"/>
                <wp:effectExtent l="38100" t="0" r="66675" b="5715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5E1881" id="Straight Arrow Connector 305" o:spid="_x0000_s1026" type="#_x0000_t32" style="position:absolute;margin-left:215.25pt;margin-top:3.1pt;width:.75pt;height:27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1DA7BF4E" w14:textId="5030F84F" w:rsidR="007E1513" w:rsidRDefault="004475DF" w:rsidP="007E1513">
      <w:r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77D05F2F" wp14:editId="418E4E69">
                <wp:simplePos x="0" y="0"/>
                <wp:positionH relativeFrom="column">
                  <wp:posOffset>2562225</wp:posOffset>
                </wp:positionH>
                <wp:positionV relativeFrom="paragraph">
                  <wp:posOffset>64770</wp:posOffset>
                </wp:positionV>
                <wp:extent cx="400050" cy="371475"/>
                <wp:effectExtent l="0" t="0" r="19050" b="28575"/>
                <wp:wrapNone/>
                <wp:docPr id="300" name="Flowchart: Off-page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7147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C93BB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D05F2F" id="Flowchart: Off-page Connector 300" o:spid="_x0000_s1141" type="#_x0000_t177" style="position:absolute;margin-left:201.75pt;margin-top:5.1pt;width:31.5pt;height:29.2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" fillcolor="#4f81bd [3204]" strokecolor="#243f60 [1604]" strokeweight="2pt">
                <v:textbox>
                  <w:txbxContent>
                    <w:p w14:paraId="7D3C93BB" w14:textId="77777777" w:rsidR="004475DF" w:rsidRDefault="004475DF" w:rsidP="007E151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1C82DAF" wp14:editId="09069A7B">
                <wp:simplePos x="0" y="0"/>
                <wp:positionH relativeFrom="column">
                  <wp:posOffset>123825</wp:posOffset>
                </wp:positionH>
                <wp:positionV relativeFrom="paragraph">
                  <wp:posOffset>198755</wp:posOffset>
                </wp:positionV>
                <wp:extent cx="2400300" cy="0"/>
                <wp:effectExtent l="0" t="76200" r="19050" b="9525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014F0E" id="Straight Arrow Connector 299" o:spid="_x0000_s1026" type="#_x0000_t32" style="position:absolute;margin-left:9.75pt;margin-top:15.65pt;width:189pt;height:0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" strokecolor="#4579b8 [3044]">
                <v:stroke endarrow="block"/>
              </v:shape>
            </w:pict>
          </mc:Fallback>
        </mc:AlternateContent>
      </w:r>
    </w:p>
    <w:p w14:paraId="4762E768" w14:textId="6A6C1A11" w:rsidR="007E1513" w:rsidRDefault="007E1513" w:rsidP="007E1513">
      <w:pPr>
        <w:tabs>
          <w:tab w:val="left" w:pos="7560"/>
        </w:tabs>
      </w:pPr>
      <w:r>
        <w:tab/>
      </w:r>
    </w:p>
    <w:p w14:paraId="385452FA" w14:textId="77777777" w:rsidR="007E1513" w:rsidRDefault="007E1513" w:rsidP="007E1513">
      <w:pPr>
        <w:pStyle w:val="ListParagraph"/>
        <w:ind w:left="1440"/>
        <w:sectPr w:rsidR="007E1513" w:rsidSect="007E1513">
          <w:pgSz w:w="11906" w:h="16838"/>
          <w:pgMar w:top="1440" w:right="1440" w:bottom="851" w:left="1440" w:header="709" w:footer="709" w:gutter="0"/>
          <w:cols w:space="708"/>
          <w:docGrid w:linePitch="360"/>
        </w:sectPr>
      </w:pPr>
    </w:p>
    <w:p w14:paraId="160024A1" w14:textId="77777777" w:rsidR="007E1513" w:rsidRDefault="007E1513" w:rsidP="007E1513">
      <w:pPr>
        <w:tabs>
          <w:tab w:val="left" w:pos="75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D02F59" wp14:editId="31B53E74">
                <wp:simplePos x="0" y="0"/>
                <wp:positionH relativeFrom="column">
                  <wp:posOffset>-28575</wp:posOffset>
                </wp:positionH>
                <wp:positionV relativeFrom="paragraph">
                  <wp:posOffset>-600075</wp:posOffset>
                </wp:positionV>
                <wp:extent cx="400050" cy="419100"/>
                <wp:effectExtent l="0" t="0" r="19050" b="19050"/>
                <wp:wrapNone/>
                <wp:docPr id="350" name="Flowchart: Off-page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1717B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D02F59" id="Flowchart: Off-page Connector 350" o:spid="_x0000_s1142" type="#_x0000_t177" style="position:absolute;margin-left:-2.25pt;margin-top:-47.25pt;width:31.5pt;height:3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" fillcolor="#4f81bd [3204]" strokecolor="#243f60 [1604]" strokeweight="2pt">
                <v:textbox>
                  <w:txbxContent>
                    <w:p w14:paraId="4941717B" w14:textId="77777777" w:rsidR="004475DF" w:rsidRDefault="004475DF" w:rsidP="007E151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129A8CF" wp14:editId="063DB750">
                <wp:simplePos x="0" y="0"/>
                <wp:positionH relativeFrom="column">
                  <wp:posOffset>171450</wp:posOffset>
                </wp:positionH>
                <wp:positionV relativeFrom="paragraph">
                  <wp:posOffset>-161925</wp:posOffset>
                </wp:positionV>
                <wp:extent cx="0" cy="333375"/>
                <wp:effectExtent l="76200" t="0" r="76200" b="4762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69B09E" id="Straight Arrow Connector 349" o:spid="_x0000_s1026" type="#_x0000_t32" style="position:absolute;margin-left:13.5pt;margin-top:-12.75pt;width:0;height:26.2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AE2EB0" wp14:editId="1D41D960">
                <wp:simplePos x="0" y="0"/>
                <wp:positionH relativeFrom="column">
                  <wp:posOffset>-266700</wp:posOffset>
                </wp:positionH>
                <wp:positionV relativeFrom="paragraph">
                  <wp:posOffset>171450</wp:posOffset>
                </wp:positionV>
                <wp:extent cx="4705350" cy="1143000"/>
                <wp:effectExtent l="0" t="0" r="19050" b="19050"/>
                <wp:wrapNone/>
                <wp:docPr id="348" name="Flowchart: Process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B29A" w14:textId="77777777" w:rsidR="004475DF" w:rsidRDefault="004475DF" w:rsidP="007E1513">
                            <w:r>
                              <w:t>Hashtable&lt;String, String&gt; hargatiket = new Hashtable&lt;String, String&gt;();</w:t>
                            </w:r>
                          </w:p>
                          <w:p w14:paraId="2B8AA4AC" w14:textId="77777777" w:rsidR="004475DF" w:rsidRDefault="004475DF" w:rsidP="007E1513">
                            <w:r>
                              <w:tab/>
                              <w:t>hargatiket.put("key","value");</w:t>
                            </w:r>
                          </w:p>
                          <w:p w14:paraId="00DC3574" w14:textId="77777777" w:rsidR="004475DF" w:rsidRDefault="004475DF" w:rsidP="007E151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‘’</w:t>
                            </w:r>
                          </w:p>
                          <w:p w14:paraId="1AFB43E3" w14:textId="77777777" w:rsidR="004475DF" w:rsidRDefault="004475DF" w:rsidP="007E151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‘’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AE2EB0" id="Flowchart: Process 348" o:spid="_x0000_s1143" type="#_x0000_t109" style="position:absolute;margin-left:-21pt;margin-top:13.5pt;width:370.5pt;height:90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" fillcolor="#4f81bd [3204]" strokecolor="#243f60 [1604]" strokeweight="2pt">
                <v:textbox>
                  <w:txbxContent>
                    <w:p w14:paraId="3D02B29A" w14:textId="77777777" w:rsidR="004475DF" w:rsidRDefault="004475DF" w:rsidP="007E1513">
                      <w:r>
                        <w:t>Hashtable&lt;String, String&gt; hargatiket = new Hashtable&lt;String, String&gt;();</w:t>
                      </w:r>
                    </w:p>
                    <w:p w14:paraId="2B8AA4AC" w14:textId="77777777" w:rsidR="004475DF" w:rsidRDefault="004475DF" w:rsidP="007E1513">
                      <w:r>
                        <w:tab/>
                        <w:t>hargatiket.put("key","value");</w:t>
                      </w:r>
                    </w:p>
                    <w:p w14:paraId="00DC3574" w14:textId="77777777" w:rsidR="004475DF" w:rsidRDefault="004475DF" w:rsidP="007E151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‘’</w:t>
                      </w:r>
                    </w:p>
                    <w:p w14:paraId="1AFB43E3" w14:textId="77777777" w:rsidR="004475DF" w:rsidRDefault="004475DF" w:rsidP="007E151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‘’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23CFDA3" wp14:editId="78DB0DCF">
                <wp:simplePos x="0" y="0"/>
                <wp:positionH relativeFrom="column">
                  <wp:posOffset>238125</wp:posOffset>
                </wp:positionH>
                <wp:positionV relativeFrom="paragraph">
                  <wp:posOffset>1347470</wp:posOffset>
                </wp:positionV>
                <wp:extent cx="0" cy="247650"/>
                <wp:effectExtent l="76200" t="0" r="57150" b="57150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931040" id="Straight Arrow Connector 347" o:spid="_x0000_s1026" type="#_x0000_t32" style="position:absolute;margin-left:18.75pt;margin-top:106.1pt;width:0;height:19.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6ADB5DE" wp14:editId="5126ACD6">
                <wp:simplePos x="0" y="0"/>
                <wp:positionH relativeFrom="column">
                  <wp:posOffset>-371475</wp:posOffset>
                </wp:positionH>
                <wp:positionV relativeFrom="paragraph">
                  <wp:posOffset>1595120</wp:posOffset>
                </wp:positionV>
                <wp:extent cx="1228725" cy="590550"/>
                <wp:effectExtent l="0" t="0" r="28575" b="19050"/>
                <wp:wrapNone/>
                <wp:docPr id="346" name="Flowchart: Da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905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CD7C4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Input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ADB5DE" id="Flowchart: Data 346" o:spid="_x0000_s1144" type="#_x0000_t111" style="position:absolute;margin-left:-29.25pt;margin-top:125.6pt;width:96.75pt;height:46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" fillcolor="#4f81bd [3204]" strokecolor="#243f60 [1604]" strokeweight="2pt">
                <v:textbox>
                  <w:txbxContent>
                    <w:p w14:paraId="193CD7C4" w14:textId="77777777" w:rsidR="004475DF" w:rsidRDefault="004475DF" w:rsidP="007E1513">
                      <w:pPr>
                        <w:jc w:val="center"/>
                      </w:pPr>
                      <w:r>
                        <w:t>Input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C16781" wp14:editId="3DACB0EE">
                <wp:simplePos x="0" y="0"/>
                <wp:positionH relativeFrom="column">
                  <wp:posOffset>-866775</wp:posOffset>
                </wp:positionH>
                <wp:positionV relativeFrom="paragraph">
                  <wp:posOffset>2385695</wp:posOffset>
                </wp:positionV>
                <wp:extent cx="2219325" cy="542925"/>
                <wp:effectExtent l="0" t="0" r="28575" b="28575"/>
                <wp:wrapNone/>
                <wp:docPr id="345" name="Flowchart: Process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5429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5C3A8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hargatiket.get(n)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C16781" id="Flowchart: Process 345" o:spid="_x0000_s1145" type="#_x0000_t109" style="position:absolute;margin-left:-68.25pt;margin-top:187.85pt;width:174.75pt;height:42.7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" fillcolor="#4f81bd [3204]" strokecolor="#243f60 [1604]" strokeweight="2pt">
                <v:textbox>
                  <w:txbxContent>
                    <w:p w14:paraId="6045C3A8" w14:textId="77777777" w:rsidR="004475DF" w:rsidRDefault="004475DF" w:rsidP="007E1513">
                      <w:pPr>
                        <w:jc w:val="center"/>
                      </w:pPr>
                      <w:r>
                        <w:t>hargatiket.get(n)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0C77F9" wp14:editId="6A63594E">
                <wp:simplePos x="0" y="0"/>
                <wp:positionH relativeFrom="column">
                  <wp:posOffset>200025</wp:posOffset>
                </wp:positionH>
                <wp:positionV relativeFrom="paragraph">
                  <wp:posOffset>2190750</wp:posOffset>
                </wp:positionV>
                <wp:extent cx="0" cy="190500"/>
                <wp:effectExtent l="76200" t="0" r="57150" b="5715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267950" id="Straight Arrow Connector 344" o:spid="_x0000_s1026" type="#_x0000_t32" style="position:absolute;margin-left:15.75pt;margin-top:172.5pt;width:0;height: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065FAFA" wp14:editId="635A030A">
                <wp:simplePos x="0" y="0"/>
                <wp:positionH relativeFrom="column">
                  <wp:posOffset>190500</wp:posOffset>
                </wp:positionH>
                <wp:positionV relativeFrom="paragraph">
                  <wp:posOffset>2938145</wp:posOffset>
                </wp:positionV>
                <wp:extent cx="0" cy="190500"/>
                <wp:effectExtent l="76200" t="0" r="57150" b="5715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00FB06" id="Straight Arrow Connector 343" o:spid="_x0000_s1026" type="#_x0000_t32" style="position:absolute;margin-left:15pt;margin-top:231.35pt;width:0;height:1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F3375A6" wp14:editId="44350917">
                <wp:simplePos x="0" y="0"/>
                <wp:positionH relativeFrom="column">
                  <wp:posOffset>-809625</wp:posOffset>
                </wp:positionH>
                <wp:positionV relativeFrom="paragraph">
                  <wp:posOffset>3119120</wp:posOffset>
                </wp:positionV>
                <wp:extent cx="1905000" cy="514350"/>
                <wp:effectExtent l="0" t="0" r="19050" b="19050"/>
                <wp:wrapNone/>
                <wp:docPr id="342" name="Flowchart: Data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5143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3CA23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“value” ‘n’ pada hashtable</w:t>
                            </w:r>
                          </w:p>
                          <w:p w14:paraId="106E7EC1" w14:textId="77777777" w:rsidR="004475DF" w:rsidRDefault="004475DF" w:rsidP="007E1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3375A6" id="Flowchart: Data 342" o:spid="_x0000_s1146" type="#_x0000_t111" style="position:absolute;margin-left:-63.75pt;margin-top:245.6pt;width:150pt;height:40.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" fillcolor="#4f81bd [3204]" strokecolor="#243f60 [1604]" strokeweight="2pt">
                <v:textbox>
                  <w:txbxContent>
                    <w:p w14:paraId="3403CA23" w14:textId="77777777" w:rsidR="004475DF" w:rsidRDefault="004475DF" w:rsidP="007E1513">
                      <w:pPr>
                        <w:jc w:val="center"/>
                      </w:pPr>
                      <w:r>
                        <w:t>“value” ‘n’ pada hashtable</w:t>
                      </w:r>
                    </w:p>
                    <w:p w14:paraId="106E7EC1" w14:textId="77777777" w:rsidR="004475DF" w:rsidRDefault="004475DF" w:rsidP="007E15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1AAA281" wp14:editId="4A28FEF6">
                <wp:simplePos x="0" y="0"/>
                <wp:positionH relativeFrom="margin">
                  <wp:align>center</wp:align>
                </wp:positionH>
                <wp:positionV relativeFrom="paragraph">
                  <wp:posOffset>3100070</wp:posOffset>
                </wp:positionV>
                <wp:extent cx="381000" cy="371475"/>
                <wp:effectExtent l="0" t="0" r="19050" b="28575"/>
                <wp:wrapNone/>
                <wp:docPr id="341" name="Flowchart: Off-page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147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6C63F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AAA281" id="Flowchart: Off-page Connector 341" o:spid="_x0000_s1147" type="#_x0000_t177" style="position:absolute;margin-left:0;margin-top:244.1pt;width:30pt;height:29.25pt;z-index:252006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" fillcolor="#4f81bd [3204]" strokecolor="#243f60 [1604]" strokeweight="2pt">
                <v:textbox>
                  <w:txbxContent>
                    <w:p w14:paraId="2266C63F" w14:textId="77777777" w:rsidR="004475DF" w:rsidRDefault="004475DF" w:rsidP="007E151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1CA03E1" wp14:editId="5E03806A">
                <wp:simplePos x="0" y="0"/>
                <wp:positionH relativeFrom="column">
                  <wp:posOffset>3552825</wp:posOffset>
                </wp:positionH>
                <wp:positionV relativeFrom="paragraph">
                  <wp:posOffset>1442720</wp:posOffset>
                </wp:positionV>
                <wp:extent cx="438150" cy="409575"/>
                <wp:effectExtent l="0" t="0" r="19050" b="28575"/>
                <wp:wrapNone/>
                <wp:docPr id="340" name="Flowchart: Off-page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77B29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CA03E1" id="Flowchart: Off-page Connector 340" o:spid="_x0000_s1148" type="#_x0000_t177" style="position:absolute;margin-left:279.75pt;margin-top:113.6pt;width:34.5pt;height:32.2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" fillcolor="#4f81bd [3204]" strokecolor="#243f60 [1604]" strokeweight="2pt">
                <v:textbox>
                  <w:txbxContent>
                    <w:p w14:paraId="59C77B29" w14:textId="77777777" w:rsidR="004475DF" w:rsidRDefault="004475DF" w:rsidP="007E151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7624CC2" wp14:editId="212777AF">
                <wp:simplePos x="0" y="0"/>
                <wp:positionH relativeFrom="column">
                  <wp:posOffset>3990975</wp:posOffset>
                </wp:positionH>
                <wp:positionV relativeFrom="paragraph">
                  <wp:posOffset>1595120</wp:posOffset>
                </wp:positionV>
                <wp:extent cx="504825" cy="9525"/>
                <wp:effectExtent l="0" t="57150" r="28575" b="85725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1B020E" id="Straight Arrow Connector 339" o:spid="_x0000_s1026" type="#_x0000_t32" style="position:absolute;margin-left:314.25pt;margin-top:125.6pt;width:39.75pt;height: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22739D0" wp14:editId="35E18DBF">
                <wp:simplePos x="0" y="0"/>
                <wp:positionH relativeFrom="column">
                  <wp:posOffset>4485640</wp:posOffset>
                </wp:positionH>
                <wp:positionV relativeFrom="paragraph">
                  <wp:posOffset>984885</wp:posOffset>
                </wp:positionV>
                <wp:extent cx="2143125" cy="1266825"/>
                <wp:effectExtent l="0" t="0" r="28575" b="28575"/>
                <wp:wrapNone/>
                <wp:docPr id="338" name="Flowchart: Decision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2668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CB8F7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menu==4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2739D0" id="Flowchart: Decision 338" o:spid="_x0000_s1149" type="#_x0000_t110" style="position:absolute;margin-left:353.2pt;margin-top:77.55pt;width:168.75pt;height:99.7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" fillcolor="#4f81bd [3204]" strokecolor="#243f60 [1604]" strokeweight="2pt">
                <v:textbox>
                  <w:txbxContent>
                    <w:p w14:paraId="4DCCB8F7" w14:textId="77777777" w:rsidR="004475DF" w:rsidRDefault="004475DF" w:rsidP="007E1513">
                      <w:pPr>
                        <w:jc w:val="center"/>
                      </w:pPr>
                      <w:r>
                        <w:t>menu==4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07A02C" wp14:editId="249882EA">
                <wp:simplePos x="0" y="0"/>
                <wp:positionH relativeFrom="column">
                  <wp:posOffset>5562600</wp:posOffset>
                </wp:positionH>
                <wp:positionV relativeFrom="paragraph">
                  <wp:posOffset>2242820</wp:posOffset>
                </wp:positionV>
                <wp:extent cx="0" cy="190500"/>
                <wp:effectExtent l="76200" t="0" r="57150" b="5715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4CDADB" id="Straight Arrow Connector 337" o:spid="_x0000_s1026" type="#_x0000_t32" style="position:absolute;margin-left:438pt;margin-top:176.6pt;width:0;height:1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9E31710" wp14:editId="67F8824C">
                <wp:simplePos x="0" y="0"/>
                <wp:positionH relativeFrom="column">
                  <wp:posOffset>4781550</wp:posOffset>
                </wp:positionH>
                <wp:positionV relativeFrom="paragraph">
                  <wp:posOffset>2442845</wp:posOffset>
                </wp:positionV>
                <wp:extent cx="1562100" cy="561975"/>
                <wp:effectExtent l="0" t="0" r="19050" b="28575"/>
                <wp:wrapNone/>
                <wp:docPr id="336" name="Flowchart: Data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619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42F50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Keluar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E31710" id="Flowchart: Data 336" o:spid="_x0000_s1150" type="#_x0000_t111" style="position:absolute;margin-left:376.5pt;margin-top:192.35pt;width:123pt;height:44.2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" fillcolor="#4f81bd [3204]" strokecolor="#243f60 [1604]" strokeweight="2pt">
                <v:textbox>
                  <w:txbxContent>
                    <w:p w14:paraId="65042F50" w14:textId="77777777" w:rsidR="004475DF" w:rsidRDefault="004475DF" w:rsidP="007E1513">
                      <w:pPr>
                        <w:jc w:val="center"/>
                      </w:pPr>
                      <w:r>
                        <w:t>Keluar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3AB945F" wp14:editId="2867D688">
                <wp:simplePos x="0" y="0"/>
                <wp:positionH relativeFrom="column">
                  <wp:posOffset>2971800</wp:posOffset>
                </wp:positionH>
                <wp:positionV relativeFrom="paragraph">
                  <wp:posOffset>3481070</wp:posOffset>
                </wp:positionV>
                <wp:extent cx="0" cy="704850"/>
                <wp:effectExtent l="76200" t="0" r="57150" b="5715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D014C3" id="Straight Arrow Connector 335" o:spid="_x0000_s1026" type="#_x0000_t32" style="position:absolute;margin-left:234pt;margin-top:274.1pt;width:0;height:55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9DE6F7" wp14:editId="6EB2571D">
                <wp:simplePos x="0" y="0"/>
                <wp:positionH relativeFrom="column">
                  <wp:posOffset>142875</wp:posOffset>
                </wp:positionH>
                <wp:positionV relativeFrom="paragraph">
                  <wp:posOffset>3633470</wp:posOffset>
                </wp:positionV>
                <wp:extent cx="0" cy="666750"/>
                <wp:effectExtent l="0" t="0" r="19050" b="1905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03C79B" id="Straight Connector 334" o:spid="_x0000_s1026" style="position:absolute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25pt,286.1pt" to="11.25pt,3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C4D504" wp14:editId="7C2CE06D">
                <wp:simplePos x="0" y="0"/>
                <wp:positionH relativeFrom="column">
                  <wp:posOffset>123825</wp:posOffset>
                </wp:positionH>
                <wp:positionV relativeFrom="paragraph">
                  <wp:posOffset>4319270</wp:posOffset>
                </wp:positionV>
                <wp:extent cx="2152650" cy="0"/>
                <wp:effectExtent l="0" t="76200" r="19050" b="9525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EB461D" id="Straight Arrow Connector 333" o:spid="_x0000_s1026" type="#_x0000_t32" style="position:absolute;margin-left:9.75pt;margin-top:340.1pt;width:169.5pt;height:0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0AABDF7" wp14:editId="11469D0D">
                <wp:simplePos x="0" y="0"/>
                <wp:positionH relativeFrom="column">
                  <wp:posOffset>5553075</wp:posOffset>
                </wp:positionH>
                <wp:positionV relativeFrom="paragraph">
                  <wp:posOffset>3014345</wp:posOffset>
                </wp:positionV>
                <wp:extent cx="0" cy="1257300"/>
                <wp:effectExtent l="0" t="0" r="19050" b="1905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95DDB01" id="Straight Connector 332" o:spid="_x0000_s1026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7.25pt,237.35pt" to="437.25pt,3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03B9E9" wp14:editId="730016B4">
                <wp:simplePos x="0" y="0"/>
                <wp:positionH relativeFrom="column">
                  <wp:posOffset>3676650</wp:posOffset>
                </wp:positionH>
                <wp:positionV relativeFrom="paragraph">
                  <wp:posOffset>4300220</wp:posOffset>
                </wp:positionV>
                <wp:extent cx="1866900" cy="0"/>
                <wp:effectExtent l="38100" t="76200" r="0" b="95250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5A1A30" id="Straight Arrow Connector 331" o:spid="_x0000_s1026" type="#_x0000_t32" style="position:absolute;margin-left:289.5pt;margin-top:338.6pt;width:147pt;height:0;flip:x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573E948" wp14:editId="2AC94C98">
                <wp:simplePos x="0" y="0"/>
                <wp:positionH relativeFrom="column">
                  <wp:posOffset>2257425</wp:posOffset>
                </wp:positionH>
                <wp:positionV relativeFrom="paragraph">
                  <wp:posOffset>4176395</wp:posOffset>
                </wp:positionV>
                <wp:extent cx="1476375" cy="457200"/>
                <wp:effectExtent l="0" t="0" r="28575" b="19050"/>
                <wp:wrapNone/>
                <wp:docPr id="330" name="Flowchart: Termina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572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37E59" w14:textId="77777777" w:rsidR="004475DF" w:rsidRDefault="004475DF" w:rsidP="007E1513">
                            <w:pPr>
                              <w:jc w:val="center"/>
                            </w:pPr>
                            <w: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73E948" id="Flowchart: Terminator 330" o:spid="_x0000_s1151" type="#_x0000_t116" style="position:absolute;margin-left:177.75pt;margin-top:328.85pt;width:116.25pt;height:3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" fillcolor="#4f81bd [3204]" strokecolor="#243f60 [1604]" strokeweight="2pt">
                <v:textbox>
                  <w:txbxContent>
                    <w:p w14:paraId="1CE37E59" w14:textId="77777777" w:rsidR="004475DF" w:rsidRDefault="004475DF" w:rsidP="007E1513">
                      <w:pPr>
                        <w:jc w:val="center"/>
                      </w:pPr>
                      <w: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</w:p>
    <w:p w14:paraId="1E89E5DE" w14:textId="77777777" w:rsidR="007E1513" w:rsidRDefault="007E1513" w:rsidP="007E1513">
      <w:pPr>
        <w:tabs>
          <w:tab w:val="left" w:pos="7560"/>
        </w:tabs>
      </w:pPr>
    </w:p>
    <w:p w14:paraId="2B444406" w14:textId="77777777" w:rsidR="007E1513" w:rsidRDefault="007E1513" w:rsidP="007E1513">
      <w:pPr>
        <w:tabs>
          <w:tab w:val="left" w:pos="7560"/>
        </w:tabs>
      </w:pPr>
    </w:p>
    <w:p w14:paraId="74F273DE" w14:textId="77777777" w:rsidR="007E1513" w:rsidRDefault="007E1513" w:rsidP="007E1513">
      <w:pPr>
        <w:tabs>
          <w:tab w:val="left" w:pos="7560"/>
        </w:tabs>
      </w:pPr>
    </w:p>
    <w:p w14:paraId="1453F5C0" w14:textId="77777777" w:rsidR="007E1513" w:rsidRDefault="007E1513" w:rsidP="007E1513">
      <w:pPr>
        <w:pStyle w:val="ListParagraph"/>
        <w:ind w:left="1440"/>
      </w:pPr>
    </w:p>
    <w:p w14:paraId="74078204" w14:textId="77777777" w:rsidR="007E1513" w:rsidRPr="007E1513" w:rsidRDefault="007E1513" w:rsidP="007E1513"/>
    <w:p w14:paraId="5F13C74A" w14:textId="77777777" w:rsidR="007E1513" w:rsidRPr="007E1513" w:rsidRDefault="007E1513" w:rsidP="007E1513"/>
    <w:p w14:paraId="14D15B32" w14:textId="77777777" w:rsidR="007E1513" w:rsidRPr="007E1513" w:rsidRDefault="007E1513" w:rsidP="007E1513"/>
    <w:p w14:paraId="3EA44390" w14:textId="77777777" w:rsidR="007E1513" w:rsidRPr="007E1513" w:rsidRDefault="007E1513" w:rsidP="007E1513"/>
    <w:p w14:paraId="3EC0C035" w14:textId="77777777" w:rsidR="007E1513" w:rsidRPr="007E1513" w:rsidRDefault="007E1513" w:rsidP="007E1513"/>
    <w:p w14:paraId="039A8361" w14:textId="77777777" w:rsidR="007E1513" w:rsidRPr="007E1513" w:rsidRDefault="007E1513" w:rsidP="007E1513"/>
    <w:p w14:paraId="59AED6B6" w14:textId="77777777" w:rsidR="007E1513" w:rsidRPr="007E1513" w:rsidRDefault="007E1513" w:rsidP="007E1513"/>
    <w:p w14:paraId="236FDFFB" w14:textId="77777777" w:rsidR="007E1513" w:rsidRPr="007E1513" w:rsidRDefault="007E1513" w:rsidP="007E1513"/>
    <w:p w14:paraId="15F06E30" w14:textId="77777777" w:rsidR="007E1513" w:rsidRPr="007E1513" w:rsidRDefault="007E1513" w:rsidP="007E1513"/>
    <w:p w14:paraId="43BFDE49" w14:textId="77777777" w:rsidR="007E1513" w:rsidRDefault="007E1513" w:rsidP="007E1513"/>
    <w:p w14:paraId="32BF6EDC" w14:textId="77777777" w:rsidR="007E1513" w:rsidRDefault="007E1513" w:rsidP="007E1513">
      <w:pPr>
        <w:tabs>
          <w:tab w:val="left" w:pos="907"/>
        </w:tabs>
        <w:sectPr w:rsidR="007E1513" w:rsidSect="007E1513">
          <w:pgSz w:w="11906" w:h="16838"/>
          <w:pgMar w:top="1440" w:right="1440" w:bottom="851" w:left="1440" w:header="709" w:footer="709" w:gutter="0"/>
          <w:cols w:space="708"/>
          <w:docGrid w:linePitch="360"/>
        </w:sectPr>
      </w:pPr>
      <w:r>
        <w:tab/>
      </w:r>
    </w:p>
    <w:p w14:paraId="750CCDAD" w14:textId="77777777" w:rsidR="005E32E5" w:rsidRDefault="00444CC7" w:rsidP="00444CC7">
      <w:pPr>
        <w:pStyle w:val="ListParagraph"/>
        <w:numPr>
          <w:ilvl w:val="0"/>
          <w:numId w:val="12"/>
        </w:numPr>
        <w:tabs>
          <w:tab w:val="left" w:pos="907"/>
        </w:tabs>
      </w:pPr>
      <w:r>
        <w:lastRenderedPageBreak/>
        <w:t>Folowchart JadwalDokter.java</w:t>
      </w:r>
    </w:p>
    <w:p w14:paraId="1735DF47" w14:textId="5741BFFF" w:rsidR="004E5DBF" w:rsidRPr="004E5DBF" w:rsidRDefault="00444CC7" w:rsidP="004E5DBF">
      <w:pPr>
        <w:pStyle w:val="ListParagraph"/>
        <w:tabs>
          <w:tab w:val="left" w:pos="907"/>
        </w:tabs>
        <w:ind w:left="1440"/>
        <w:rPr>
          <w:lang w:val="en-US"/>
        </w:rPr>
      </w:pPr>
      <w:r>
        <w:tab/>
      </w:r>
      <w:r w:rsidRPr="00171C5E">
        <w:rPr>
          <w:color w:val="FFFFFF" w:themeColor="background1"/>
        </w:rPr>
        <w:t>Dikarenakan terjadi error ketika memindahkan flowchart , maka saya berinisiatif untuk me</w:t>
      </w:r>
      <w:proofErr w:type="spellStart"/>
      <w:r w:rsidR="004E5DBF" w:rsidRPr="00171C5E">
        <w:rPr>
          <w:color w:val="FFFFFF" w:themeColor="background1"/>
          <w:lang w:val="en-US"/>
        </w:rPr>
        <w:t>nscreenshot</w:t>
      </w:r>
      <w:proofErr w:type="spellEnd"/>
      <w:r w:rsidR="004E5DBF" w:rsidRPr="00171C5E">
        <w:rPr>
          <w:color w:val="FFFFFF" w:themeColor="background1"/>
          <w:lang w:val="en-US"/>
        </w:rPr>
        <w:t xml:space="preserve"> flowchart y</w:t>
      </w:r>
      <w:bookmarkStart w:id="0" w:name="_GoBack"/>
      <w:bookmarkEnd w:id="0"/>
      <w:r w:rsidR="004E5DBF" w:rsidRPr="00171C5E">
        <w:rPr>
          <w:color w:val="FFFFFF" w:themeColor="background1"/>
          <w:lang w:val="en-US"/>
        </w:rPr>
        <w:t xml:space="preserve">ang </w:t>
      </w:r>
      <w:proofErr w:type="spellStart"/>
      <w:r w:rsidR="004E5DBF" w:rsidRPr="00171C5E">
        <w:rPr>
          <w:color w:val="FFFFFF" w:themeColor="background1"/>
          <w:lang w:val="en-US"/>
        </w:rPr>
        <w:t>telah</w:t>
      </w:r>
      <w:proofErr w:type="spellEnd"/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475DF" w:rsidRPr="00171C5E">
        <w:rPr>
          <w:color w:val="FFFFFF" w:themeColor="background1"/>
          <w:lang w:val="en-US"/>
        </w:rPr>
        <w:t>dibuat</w:t>
      </w:r>
      <w:proofErr w:type="spellEnd"/>
      <w:r w:rsidR="004475DF" w:rsidRPr="00171C5E">
        <w:rPr>
          <w:color w:val="FFFFFF" w:themeColor="background1"/>
          <w:lang w:val="en-US"/>
        </w:rPr>
        <w:t xml:space="preserve"> </w:t>
      </w:r>
      <w:proofErr w:type="spellStart"/>
      <w:r w:rsidR="004475DF" w:rsidRPr="00171C5E">
        <w:rPr>
          <w:color w:val="FFFFFF" w:themeColor="background1"/>
          <w:lang w:val="en-US"/>
        </w:rPr>
        <w:t>oleh</w:t>
      </w:r>
      <w:proofErr w:type="spellEnd"/>
      <w:r w:rsidR="004475DF" w:rsidRPr="00171C5E">
        <w:rPr>
          <w:color w:val="FFFFFF" w:themeColor="background1"/>
          <w:lang w:val="en-US"/>
        </w:rPr>
        <w:t xml:space="preserve"> </w:t>
      </w:r>
      <w:proofErr w:type="spellStart"/>
      <w:r w:rsidR="004475DF" w:rsidRPr="00171C5E">
        <w:rPr>
          <w:color w:val="FFFFFF" w:themeColor="background1"/>
          <w:lang w:val="en-US"/>
        </w:rPr>
        <w:t>Intan</w:t>
      </w:r>
      <w:proofErr w:type="spellEnd"/>
      <w:r w:rsidR="004475DF" w:rsidRPr="00171C5E">
        <w:rPr>
          <w:color w:val="FFFFFF" w:themeColor="background1"/>
          <w:lang w:val="en-US"/>
        </w:rPr>
        <w:t xml:space="preserve"> </w:t>
      </w:r>
      <w:proofErr w:type="spellStart"/>
      <w:r w:rsidR="004475DF" w:rsidRPr="00171C5E">
        <w:rPr>
          <w:color w:val="FFFFFF" w:themeColor="background1"/>
          <w:lang w:val="en-US"/>
        </w:rPr>
        <w:t>Permata</w:t>
      </w:r>
      <w:proofErr w:type="spellEnd"/>
      <w:r w:rsidR="004475DF" w:rsidRPr="00171C5E">
        <w:rPr>
          <w:color w:val="FFFFFF" w:themeColor="background1"/>
          <w:lang w:val="en-US"/>
        </w:rPr>
        <w:t xml:space="preserve"> Sari (1197050052)</w:t>
      </w:r>
      <w:r w:rsidRPr="00171C5E">
        <w:rPr>
          <w:color w:val="FFFFFF" w:themeColor="background1"/>
        </w:rPr>
        <w:t xml:space="preserve">, </w:t>
      </w:r>
      <w:proofErr w:type="spellStart"/>
      <w:r w:rsidR="004E5DBF" w:rsidRPr="00171C5E">
        <w:rPr>
          <w:color w:val="FFFFFF" w:themeColor="background1"/>
          <w:lang w:val="en-US"/>
        </w:rPr>
        <w:t>dan</w:t>
      </w:r>
      <w:proofErr w:type="spellEnd"/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E5DBF" w:rsidRPr="00171C5E">
        <w:rPr>
          <w:color w:val="FFFFFF" w:themeColor="background1"/>
          <w:lang w:val="en-US"/>
        </w:rPr>
        <w:t>menyertakan</w:t>
      </w:r>
      <w:proofErr w:type="spellEnd"/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E5DBF" w:rsidRPr="00171C5E">
        <w:rPr>
          <w:color w:val="FFFFFF" w:themeColor="background1"/>
          <w:lang w:val="en-US"/>
        </w:rPr>
        <w:t>gambarnya</w:t>
      </w:r>
      <w:proofErr w:type="spellEnd"/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E5DBF" w:rsidRPr="00171C5E">
        <w:rPr>
          <w:color w:val="FFFFFF" w:themeColor="background1"/>
          <w:lang w:val="en-US"/>
        </w:rPr>
        <w:t>disini</w:t>
      </w:r>
      <w:proofErr w:type="spellEnd"/>
      <w:r w:rsidR="004E5DBF" w:rsidRPr="00171C5E">
        <w:rPr>
          <w:color w:val="FFFFFF" w:themeColor="background1"/>
          <w:lang w:val="en-US"/>
        </w:rPr>
        <w:t>.</w:t>
      </w:r>
      <w:r w:rsidR="004475DF" w:rsidRPr="00171C5E">
        <w:rPr>
          <w:color w:val="FFFFFF" w:themeColor="background1"/>
          <w:lang w:val="en-US"/>
        </w:rPr>
        <w:t xml:space="preserve"> </w:t>
      </w:r>
      <w:r w:rsidRPr="00171C5E">
        <w:rPr>
          <w:color w:val="FFFFFF" w:themeColor="background1"/>
        </w:rPr>
        <w:t>Flowchart</w:t>
      </w:r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E5DBF" w:rsidRPr="00171C5E">
        <w:rPr>
          <w:color w:val="FFFFFF" w:themeColor="background1"/>
          <w:lang w:val="en-US"/>
        </w:rPr>
        <w:t>asli</w:t>
      </w:r>
      <w:proofErr w:type="spellEnd"/>
      <w:r w:rsidRPr="00171C5E">
        <w:rPr>
          <w:color w:val="FFFFFF" w:themeColor="background1"/>
        </w:rPr>
        <w:t xml:space="preserve"> dapat dilihat di file </w:t>
      </w:r>
      <w:r w:rsidRPr="00171C5E">
        <w:rPr>
          <w:b/>
          <w:bCs/>
          <w:color w:val="FFFFFF" w:themeColor="background1"/>
        </w:rPr>
        <w:t>Tugas Besar-Intan Permata Sari.docx</w:t>
      </w:r>
      <w:r w:rsidR="004E5DBF" w:rsidRPr="00171C5E">
        <w:rPr>
          <w:color w:val="FFFFFF" w:themeColor="background1"/>
          <w:lang w:val="en-US"/>
        </w:rPr>
        <w:t xml:space="preserve">. </w:t>
      </w:r>
      <w:proofErr w:type="spellStart"/>
      <w:r w:rsidR="004E5DBF" w:rsidRPr="00171C5E">
        <w:rPr>
          <w:color w:val="FFFFFF" w:themeColor="background1"/>
          <w:lang w:val="en-US"/>
        </w:rPr>
        <w:t>Mohon</w:t>
      </w:r>
      <w:proofErr w:type="spellEnd"/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E5DBF" w:rsidRPr="00171C5E">
        <w:rPr>
          <w:color w:val="FFFFFF" w:themeColor="background1"/>
          <w:lang w:val="en-US"/>
        </w:rPr>
        <w:t>untuk</w:t>
      </w:r>
      <w:proofErr w:type="spellEnd"/>
      <w:r w:rsidR="004E5DBF" w:rsidRPr="00171C5E">
        <w:rPr>
          <w:color w:val="FFFFFF" w:themeColor="background1"/>
          <w:lang w:val="en-US"/>
        </w:rPr>
        <w:t xml:space="preserve"> </w:t>
      </w:r>
      <w:proofErr w:type="spellStart"/>
      <w:r w:rsidR="004E5DBF" w:rsidRPr="00171C5E">
        <w:rPr>
          <w:color w:val="FFFFFF" w:themeColor="background1"/>
          <w:lang w:val="en-US"/>
        </w:rPr>
        <w:t>dimengerti</w:t>
      </w:r>
      <w:proofErr w:type="spellEnd"/>
      <w:r w:rsidR="004E5DBF" w:rsidRPr="00171C5E">
        <w:rPr>
          <w:color w:val="FFFFFF" w:themeColor="background1"/>
          <w:lang w:val="en-US"/>
        </w:rPr>
        <w:t xml:space="preserve">, </w:t>
      </w:r>
      <w:proofErr w:type="spellStart"/>
      <w:r w:rsidR="004E5DBF" w:rsidRPr="00171C5E">
        <w:rPr>
          <w:color w:val="FFFFFF" w:themeColor="background1"/>
          <w:lang w:val="en-US"/>
        </w:rPr>
        <w:t>terimakasih</w:t>
      </w:r>
      <w:proofErr w:type="spellEnd"/>
      <w:r w:rsidR="004E5DBF" w:rsidRPr="00171C5E">
        <w:rPr>
          <w:color w:val="FFFFFF" w:themeColor="background1"/>
          <w:lang w:val="en-US"/>
        </w:rPr>
        <w:t>.</w:t>
      </w:r>
    </w:p>
    <w:p w14:paraId="3F5726C7" w14:textId="6B2510D3" w:rsidR="000E455A" w:rsidRPr="004475DF" w:rsidRDefault="000E455A" w:rsidP="00444CC7">
      <w:pPr>
        <w:pStyle w:val="ListParagraph"/>
        <w:tabs>
          <w:tab w:val="left" w:pos="907"/>
        </w:tabs>
        <w:ind w:left="144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577344" behindDoc="0" locked="0" layoutInCell="1" allowOverlap="1" wp14:anchorId="36790CCA" wp14:editId="0EA6FC5D">
            <wp:simplePos x="0" y="0"/>
            <wp:positionH relativeFrom="column">
              <wp:posOffset>0</wp:posOffset>
            </wp:positionH>
            <wp:positionV relativeFrom="paragraph">
              <wp:posOffset>263525</wp:posOffset>
            </wp:positionV>
            <wp:extent cx="4991100" cy="7114540"/>
            <wp:effectExtent l="0" t="0" r="0" b="0"/>
            <wp:wrapTopAndBottom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4" t="12118" r="39343" b="8669"/>
                    <a:stretch/>
                  </pic:blipFill>
                  <pic:spPr bwMode="auto">
                    <a:xfrm>
                      <a:off x="0" y="0"/>
                      <a:ext cx="4991100" cy="711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5DF">
        <w:rPr>
          <w:noProof/>
          <w:lang w:val="en-US"/>
        </w:rPr>
        <w:t xml:space="preserve"> </w:t>
      </w:r>
    </w:p>
    <w:p w14:paraId="1135CCA7" w14:textId="77777777" w:rsidR="000E455A" w:rsidRDefault="000E455A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0B2128B9" w14:textId="77777777" w:rsidR="000E455A" w:rsidRDefault="000E455A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4CE4C4A3" w14:textId="242DC667" w:rsidR="000E455A" w:rsidRDefault="000E455A" w:rsidP="00444CC7">
      <w:pPr>
        <w:pStyle w:val="ListParagraph"/>
        <w:tabs>
          <w:tab w:val="left" w:pos="907"/>
        </w:tabs>
        <w:ind w:left="1440"/>
      </w:pPr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18BE50A3" wp14:editId="44492381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728970" cy="7715250"/>
            <wp:effectExtent l="0" t="0" r="5080" b="0"/>
            <wp:wrapTopAndBottom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3" t="11822" r="14247" b="7783"/>
                    <a:stretch/>
                  </pic:blipFill>
                  <pic:spPr bwMode="auto">
                    <a:xfrm>
                      <a:off x="0" y="0"/>
                      <a:ext cx="5728970" cy="771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D151B" w14:textId="1B44CD6A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69C61A4C" w14:textId="2B4F71D1" w:rsidR="00444CC7" w:rsidRDefault="00444CC7" w:rsidP="00444CC7">
      <w:pPr>
        <w:pStyle w:val="ListParagraph"/>
        <w:tabs>
          <w:tab w:val="left" w:pos="907"/>
        </w:tabs>
        <w:ind w:left="1440"/>
      </w:pPr>
    </w:p>
    <w:p w14:paraId="21CE21FD" w14:textId="2A7A39DD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2E0AA269" w14:textId="690568CA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0F91F4A3" w14:textId="6D62D03A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02DB380F" w14:textId="2F025C03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08909A4A" w14:textId="2E7BC008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5C82C0C1" w14:textId="1F29A1C1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453BB640" w14:textId="2FF9B3AE" w:rsidR="000E455A" w:rsidRDefault="000E455A" w:rsidP="00444CC7">
      <w:pPr>
        <w:pStyle w:val="ListParagraph"/>
        <w:tabs>
          <w:tab w:val="left" w:pos="907"/>
        </w:tabs>
        <w:ind w:left="144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53E6D06E" wp14:editId="1741E4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7225" cy="7317740"/>
            <wp:effectExtent l="0" t="0" r="0" b="0"/>
            <wp:wrapTopAndBottom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12414" r="36517" b="9556"/>
                    <a:stretch/>
                  </pic:blipFill>
                  <pic:spPr bwMode="auto">
                    <a:xfrm>
                      <a:off x="0" y="0"/>
                      <a:ext cx="5737225" cy="731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F2356" w14:textId="33780F23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1FE9778D" w14:textId="4424C01B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50EAA772" w14:textId="55269FDF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45D01796" w14:textId="5B25ACB5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4F5F8614" w14:textId="1EA77D71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1A84192B" w14:textId="58C6342D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46CC8CF8" w14:textId="3048F224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797E2611" w14:textId="778755F4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1DF9748B" w14:textId="05F8B890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31CD2B67" w14:textId="2706E603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4EB2C187" w14:textId="3AB739FA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31421BC9" w14:textId="18BC1C56" w:rsidR="000E455A" w:rsidRDefault="000E455A" w:rsidP="00444CC7">
      <w:pPr>
        <w:pStyle w:val="ListParagraph"/>
        <w:tabs>
          <w:tab w:val="left" w:pos="907"/>
        </w:tabs>
        <w:ind w:left="144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588608" behindDoc="0" locked="0" layoutInCell="1" allowOverlap="1" wp14:anchorId="1CAC4F4F" wp14:editId="0D673471">
            <wp:simplePos x="0" y="0"/>
            <wp:positionH relativeFrom="column">
              <wp:posOffset>-635</wp:posOffset>
            </wp:positionH>
            <wp:positionV relativeFrom="paragraph">
              <wp:posOffset>200025</wp:posOffset>
            </wp:positionV>
            <wp:extent cx="5240020" cy="2838450"/>
            <wp:effectExtent l="0" t="0" r="0" b="0"/>
            <wp:wrapTopAndBottom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37537" r="35520" b="27882"/>
                    <a:stretch/>
                  </pic:blipFill>
                  <pic:spPr bwMode="auto">
                    <a:xfrm>
                      <a:off x="0" y="0"/>
                      <a:ext cx="524002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1680" behindDoc="0" locked="0" layoutInCell="1" allowOverlap="1" wp14:anchorId="283C234A" wp14:editId="0B1B41BB">
            <wp:simplePos x="0" y="0"/>
            <wp:positionH relativeFrom="column">
              <wp:posOffset>0</wp:posOffset>
            </wp:positionH>
            <wp:positionV relativeFrom="paragraph">
              <wp:posOffset>3209925</wp:posOffset>
            </wp:positionV>
            <wp:extent cx="4819650" cy="3548534"/>
            <wp:effectExtent l="0" t="0" r="0" b="0"/>
            <wp:wrapTopAndBottom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31034" r="40671" b="29360"/>
                    <a:stretch/>
                  </pic:blipFill>
                  <pic:spPr bwMode="auto">
                    <a:xfrm>
                      <a:off x="0" y="0"/>
                      <a:ext cx="4819650" cy="354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7EECF" w14:textId="6183B537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070CAC95" w14:textId="77777777" w:rsidR="000E455A" w:rsidRDefault="000E455A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1EB9D2D2" w14:textId="44E3E4CE" w:rsidR="000E455A" w:rsidRDefault="000E455A" w:rsidP="00444CC7">
      <w:pPr>
        <w:pStyle w:val="ListParagraph"/>
        <w:tabs>
          <w:tab w:val="left" w:pos="907"/>
        </w:tabs>
        <w:ind w:left="1440"/>
      </w:pPr>
    </w:p>
    <w:p w14:paraId="7CA0ABD3" w14:textId="547848B7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258A8506" w14:textId="745A4685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46505F71" w14:textId="146A4719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4C3643C7" w14:textId="58D2FDE3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3162CA14" w14:textId="35EF2839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32E6ED12" w14:textId="6021A7A0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06288809" w14:textId="5BF76BC1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3DEDA494" w14:textId="60CF96F5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16DF2300" w14:textId="094E835B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2411F10F" w14:textId="5F598C5D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096AA34E" w14:textId="5B07A0CE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4EB0E4E3" w14:textId="77777777" w:rsidR="00CC284B" w:rsidRDefault="00CC284B" w:rsidP="00444CC7">
      <w:pPr>
        <w:pStyle w:val="ListParagraph"/>
        <w:tabs>
          <w:tab w:val="left" w:pos="907"/>
        </w:tabs>
        <w:ind w:left="1440"/>
        <w:rPr>
          <w:noProof/>
        </w:rPr>
      </w:pPr>
    </w:p>
    <w:p w14:paraId="3AFA4B38" w14:textId="0A2BCFAD" w:rsidR="00CC284B" w:rsidRDefault="00CC284B" w:rsidP="00CC284B">
      <w:pPr>
        <w:pStyle w:val="ListParagraph"/>
        <w:tabs>
          <w:tab w:val="left" w:pos="907"/>
          <w:tab w:val="left" w:pos="3405"/>
        </w:tabs>
        <w:ind w:left="144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01920" behindDoc="0" locked="0" layoutInCell="1" allowOverlap="1" wp14:anchorId="0EBFBD35" wp14:editId="77B6F8BB">
            <wp:simplePos x="0" y="0"/>
            <wp:positionH relativeFrom="column">
              <wp:posOffset>0</wp:posOffset>
            </wp:positionH>
            <wp:positionV relativeFrom="paragraph">
              <wp:posOffset>4048125</wp:posOffset>
            </wp:positionV>
            <wp:extent cx="4762500" cy="4762500"/>
            <wp:effectExtent l="0" t="0" r="0" b="0"/>
            <wp:wrapTopAndBottom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20985" r="33359" b="11035"/>
                    <a:stretch/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9872" behindDoc="0" locked="0" layoutInCell="1" allowOverlap="1" wp14:anchorId="229CF7F1" wp14:editId="355F62A2">
            <wp:simplePos x="0" y="0"/>
            <wp:positionH relativeFrom="column">
              <wp:posOffset>0</wp:posOffset>
            </wp:positionH>
            <wp:positionV relativeFrom="paragraph">
              <wp:posOffset>-419100</wp:posOffset>
            </wp:positionV>
            <wp:extent cx="5238750" cy="4661535"/>
            <wp:effectExtent l="0" t="0" r="0" b="5715"/>
            <wp:wrapTopAndBottom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0" t="25419" r="33526" b="14877"/>
                    <a:stretch/>
                  </pic:blipFill>
                  <pic:spPr bwMode="auto">
                    <a:xfrm>
                      <a:off x="0" y="0"/>
                      <a:ext cx="5238750" cy="466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5CD7D9D" w14:textId="2DDA4680" w:rsidR="000E455A" w:rsidRDefault="000E455A" w:rsidP="00CC284B">
      <w:pPr>
        <w:pStyle w:val="ListParagraph"/>
        <w:tabs>
          <w:tab w:val="left" w:pos="907"/>
          <w:tab w:val="left" w:pos="3405"/>
        </w:tabs>
        <w:ind w:left="1440"/>
      </w:pPr>
    </w:p>
    <w:p w14:paraId="29CF5539" w14:textId="12053271" w:rsidR="00CC284B" w:rsidRDefault="00CC284B" w:rsidP="00CC284B">
      <w:pPr>
        <w:pStyle w:val="ListParagraph"/>
        <w:tabs>
          <w:tab w:val="left" w:pos="907"/>
          <w:tab w:val="left" w:pos="3405"/>
        </w:tabs>
        <w:ind w:left="1440"/>
      </w:pPr>
    </w:p>
    <w:p w14:paraId="7B285640" w14:textId="5581CC03" w:rsidR="00CC284B" w:rsidRDefault="00CC284B" w:rsidP="00CC284B">
      <w:pPr>
        <w:pStyle w:val="ListParagraph"/>
        <w:tabs>
          <w:tab w:val="left" w:pos="907"/>
          <w:tab w:val="left" w:pos="3405"/>
        </w:tabs>
        <w:ind w:left="1440"/>
      </w:pPr>
    </w:p>
    <w:p w14:paraId="2C0B318C" w14:textId="52B23C10" w:rsidR="00CC284B" w:rsidRDefault="00CC284B" w:rsidP="004475DF">
      <w:pPr>
        <w:pStyle w:val="ListParagraph"/>
        <w:tabs>
          <w:tab w:val="left" w:pos="907"/>
          <w:tab w:val="left" w:pos="3405"/>
        </w:tabs>
        <w:ind w:left="144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12160" behindDoc="0" locked="0" layoutInCell="1" allowOverlap="1" wp14:anchorId="6BD1A93D" wp14:editId="15BF9DCA">
            <wp:simplePos x="0" y="0"/>
            <wp:positionH relativeFrom="column">
              <wp:posOffset>0</wp:posOffset>
            </wp:positionH>
            <wp:positionV relativeFrom="paragraph">
              <wp:posOffset>3429000</wp:posOffset>
            </wp:positionV>
            <wp:extent cx="4229100" cy="5427980"/>
            <wp:effectExtent l="0" t="0" r="0" b="1270"/>
            <wp:wrapTopAndBottom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4" t="11823" r="17904" b="8079"/>
                    <a:stretch/>
                  </pic:blipFill>
                  <pic:spPr bwMode="auto">
                    <a:xfrm>
                      <a:off x="0" y="0"/>
                      <a:ext cx="4229100" cy="542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8064" behindDoc="0" locked="0" layoutInCell="1" allowOverlap="1" wp14:anchorId="758CDC25" wp14:editId="3FFAFD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4000" cy="3284220"/>
            <wp:effectExtent l="0" t="0" r="0" b="0"/>
            <wp:wrapTopAndBottom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22463" r="33526" b="35862"/>
                    <a:stretch/>
                  </pic:blipFill>
                  <pic:spPr bwMode="auto">
                    <a:xfrm>
                      <a:off x="0" y="0"/>
                      <a:ext cx="533400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72129" w14:textId="7E7FD238" w:rsidR="004475DF" w:rsidRDefault="004475DF" w:rsidP="004475DF">
      <w:pPr>
        <w:pStyle w:val="ListParagraph"/>
        <w:tabs>
          <w:tab w:val="left" w:pos="907"/>
          <w:tab w:val="left" w:pos="3405"/>
        </w:tabs>
        <w:ind w:left="1440"/>
        <w:rPr>
          <w:noProof/>
        </w:rPr>
      </w:pPr>
    </w:p>
    <w:p w14:paraId="08B0B49E" w14:textId="77777777" w:rsidR="004475DF" w:rsidRDefault="004475DF" w:rsidP="004475DF">
      <w:pPr>
        <w:pStyle w:val="ListParagraph"/>
        <w:tabs>
          <w:tab w:val="left" w:pos="907"/>
          <w:tab w:val="left" w:pos="3405"/>
        </w:tabs>
        <w:ind w:left="1440"/>
        <w:rPr>
          <w:noProof/>
        </w:rPr>
      </w:pPr>
    </w:p>
    <w:p w14:paraId="63617BE1" w14:textId="34EF6898" w:rsidR="00CC284B" w:rsidRDefault="00CC284B" w:rsidP="00CC284B">
      <w:pPr>
        <w:pStyle w:val="ListParagraph"/>
        <w:tabs>
          <w:tab w:val="left" w:pos="907"/>
          <w:tab w:val="left" w:pos="3405"/>
        </w:tabs>
        <w:ind w:left="1440"/>
      </w:pPr>
    </w:p>
    <w:p w14:paraId="41490E58" w14:textId="3811C1BA" w:rsidR="00444CC7" w:rsidRDefault="00444CC7" w:rsidP="004475DF">
      <w:pPr>
        <w:pStyle w:val="ListParagraph"/>
        <w:numPr>
          <w:ilvl w:val="0"/>
          <w:numId w:val="12"/>
        </w:numPr>
        <w:tabs>
          <w:tab w:val="left" w:pos="907"/>
        </w:tabs>
      </w:pPr>
      <w:r>
        <w:lastRenderedPageBreak/>
        <w:t>Flowchart BookStore.java</w:t>
      </w:r>
    </w:p>
    <w:p w14:paraId="2AB81E03" w14:textId="4BB9968C" w:rsidR="00444CC7" w:rsidRDefault="00444CC7" w:rsidP="00444CC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078C2A1B" wp14:editId="2737FAD8">
                <wp:simplePos x="0" y="0"/>
                <wp:positionH relativeFrom="column">
                  <wp:posOffset>262890</wp:posOffset>
                </wp:positionH>
                <wp:positionV relativeFrom="paragraph">
                  <wp:posOffset>52070</wp:posOffset>
                </wp:positionV>
                <wp:extent cx="1081405" cy="430530"/>
                <wp:effectExtent l="0" t="0" r="23495" b="26670"/>
                <wp:wrapNone/>
                <wp:docPr id="591" name="Flowchart: Termina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4305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1E7BA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8C2A1B" id="Flowchart: Terminator 591" o:spid="_x0000_s1152" type="#_x0000_t116" style="position:absolute;left:0;text-align:left;margin-left:20.7pt;margin-top:4.1pt;width:85.15pt;height:33.9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" fillcolor="#4f81bd [3204]" strokecolor="#243f60 [1604]" strokeweight="2pt">
                <v:textbox>
                  <w:txbxContent>
                    <w:p w14:paraId="7891E7BA" w14:textId="77777777" w:rsidR="004475DF" w:rsidRDefault="004475DF" w:rsidP="00444CC7">
                      <w:pPr>
                        <w:jc w:val="center"/>
                      </w:pPr>
                      <w:r>
                        <w:t>Mulai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299EEA51" wp14:editId="508FE198">
                <wp:simplePos x="0" y="0"/>
                <wp:positionH relativeFrom="column">
                  <wp:posOffset>-200660</wp:posOffset>
                </wp:positionH>
                <wp:positionV relativeFrom="paragraph">
                  <wp:posOffset>2613660</wp:posOffset>
                </wp:positionV>
                <wp:extent cx="1915160" cy="1036320"/>
                <wp:effectExtent l="0" t="0" r="27940" b="11430"/>
                <wp:wrapNone/>
                <wp:docPr id="590" name="Diamond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160" cy="10356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4B840" w14:textId="77777777" w:rsidR="004475DF" w:rsidRDefault="004475DF" w:rsidP="00444CC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160" w:line="256" w:lineRule="auto"/>
                              <w:ind w:left="142" w:hanging="284"/>
                            </w:pPr>
                            <w:r>
                              <w:t>Tambahkan  Data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99EEA5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90" o:spid="_x0000_s1153" type="#_x0000_t4" style="position:absolute;left:0;text-align:left;margin-left:-15.8pt;margin-top:205.8pt;width:150.8pt;height:81.6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" fillcolor="#4f81bd [3204]" strokecolor="#243f60 [1604]" strokeweight="2pt">
                <v:textbox>
                  <w:txbxContent>
                    <w:p w14:paraId="4314B840" w14:textId="77777777" w:rsidR="004475DF" w:rsidRDefault="004475DF" w:rsidP="00444CC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160" w:line="256" w:lineRule="auto"/>
                        <w:ind w:left="142" w:hanging="284"/>
                      </w:pPr>
                      <w:r>
                        <w:t xml:space="preserve">Tambahkan  </w:t>
                      </w:r>
                      <w:r>
                        <w:t>Data Buku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3ACE5897" wp14:editId="19296091">
                <wp:simplePos x="0" y="0"/>
                <wp:positionH relativeFrom="column">
                  <wp:posOffset>-128905</wp:posOffset>
                </wp:positionH>
                <wp:positionV relativeFrom="paragraph">
                  <wp:posOffset>3953510</wp:posOffset>
                </wp:positionV>
                <wp:extent cx="1765935" cy="991870"/>
                <wp:effectExtent l="0" t="0" r="24765" b="17780"/>
                <wp:wrapNone/>
                <wp:docPr id="589" name="Diamond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9918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FC4D6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2. Hapus Data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CE5897" id="Diamond 589" o:spid="_x0000_s1154" type="#_x0000_t4" style="position:absolute;left:0;text-align:left;margin-left:-10.15pt;margin-top:311.3pt;width:139.05pt;height:78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" fillcolor="#4f81bd [3204]" strokecolor="#243f60 [1604]" strokeweight="2pt">
                <v:textbox>
                  <w:txbxContent>
                    <w:p w14:paraId="03AFC4D6" w14:textId="77777777" w:rsidR="004475DF" w:rsidRDefault="004475DF" w:rsidP="00444CC7">
                      <w:pPr>
                        <w:jc w:val="center"/>
                      </w:pPr>
                      <w:r>
                        <w:t>2. Hapus Data Buku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636A47A2" wp14:editId="7F4AEB16">
                <wp:simplePos x="0" y="0"/>
                <wp:positionH relativeFrom="column">
                  <wp:posOffset>-493395</wp:posOffset>
                </wp:positionH>
                <wp:positionV relativeFrom="paragraph">
                  <wp:posOffset>5400675</wp:posOffset>
                </wp:positionV>
                <wp:extent cx="2479675" cy="1071245"/>
                <wp:effectExtent l="0" t="0" r="15875" b="14605"/>
                <wp:wrapNone/>
                <wp:docPr id="588" name="Diamond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040" cy="107061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74575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3. Tampilkan Semua Data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6A47A2" id="Diamond 588" o:spid="_x0000_s1155" type="#_x0000_t4" style="position:absolute;left:0;text-align:left;margin-left:-38.85pt;margin-top:425.25pt;width:195.25pt;height:84.3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" fillcolor="#4f81bd [3204]" strokecolor="#243f60 [1604]" strokeweight="2pt">
                <v:textbox>
                  <w:txbxContent>
                    <w:p w14:paraId="04C74575" w14:textId="77777777" w:rsidR="004475DF" w:rsidRDefault="004475DF" w:rsidP="00444CC7">
                      <w:pPr>
                        <w:jc w:val="center"/>
                      </w:pPr>
                      <w:r>
                        <w:t xml:space="preserve">3. </w:t>
                      </w:r>
                      <w:r>
                        <w:t>Tampilkan Semua Data Buku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7829B801" wp14:editId="7384F8DE">
                <wp:simplePos x="0" y="0"/>
                <wp:positionH relativeFrom="column">
                  <wp:posOffset>1925955</wp:posOffset>
                </wp:positionH>
                <wp:positionV relativeFrom="paragraph">
                  <wp:posOffset>2849245</wp:posOffset>
                </wp:positionV>
                <wp:extent cx="1835785" cy="457200"/>
                <wp:effectExtent l="0" t="0" r="12065" b="19050"/>
                <wp:wrapNone/>
                <wp:docPr id="587" name="Parallelogram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4572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5526A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Masukkan Data Buku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829B801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87" o:spid="_x0000_s1156" type="#_x0000_t7" style="position:absolute;left:0;text-align:left;margin-left:151.65pt;margin-top:224.35pt;width:144.55pt;height:36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" adj="1345" fillcolor="#4f81bd [3204]" strokecolor="#243f60 [1604]" strokeweight="2pt">
                <v:textbox>
                  <w:txbxContent>
                    <w:p w14:paraId="4D75526A" w14:textId="77777777" w:rsidR="004475DF" w:rsidRDefault="004475DF" w:rsidP="00444CC7">
                      <w:pPr>
                        <w:jc w:val="center"/>
                      </w:pPr>
                      <w:r>
                        <w:t>Masukkan Data Buku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F4C5C40" wp14:editId="3F7BE9FA">
                <wp:simplePos x="0" y="0"/>
                <wp:positionH relativeFrom="column">
                  <wp:posOffset>-199390</wp:posOffset>
                </wp:positionH>
                <wp:positionV relativeFrom="paragraph">
                  <wp:posOffset>1828165</wp:posOffset>
                </wp:positionV>
                <wp:extent cx="1836420" cy="457200"/>
                <wp:effectExtent l="0" t="0" r="11430" b="19050"/>
                <wp:wrapNone/>
                <wp:docPr id="586" name="Parallelogram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4572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DEAB2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Masukkan Pilihan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4C5C40" id="Parallelogram 586" o:spid="_x0000_s1157" type="#_x0000_t7" style="position:absolute;left:0;text-align:left;margin-left:-15.7pt;margin-top:143.95pt;width:144.6pt;height:36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" adj="1345" fillcolor="#4f81bd [3204]" strokecolor="#243f60 [1604]" strokeweight="2pt">
                <v:textbox>
                  <w:txbxContent>
                    <w:p w14:paraId="534DEAB2" w14:textId="77777777" w:rsidR="004475DF" w:rsidRDefault="004475DF" w:rsidP="00444CC7">
                      <w:pPr>
                        <w:jc w:val="center"/>
                      </w:pPr>
                      <w:r>
                        <w:t xml:space="preserve">Masukkan </w:t>
                      </w:r>
                      <w:r>
                        <w:t>Pilihan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FCBF6C9" wp14:editId="1EC74421">
                <wp:simplePos x="0" y="0"/>
                <wp:positionH relativeFrom="column">
                  <wp:posOffset>53340</wp:posOffset>
                </wp:positionH>
                <wp:positionV relativeFrom="paragraph">
                  <wp:posOffset>685165</wp:posOffset>
                </wp:positionV>
                <wp:extent cx="1405255" cy="879475"/>
                <wp:effectExtent l="0" t="0" r="23495" b="15875"/>
                <wp:wrapNone/>
                <wp:docPr id="585" name="Flowchart: Preparation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87884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142E5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int menu;</w:t>
                            </w:r>
                          </w:p>
                          <w:p w14:paraId="57803151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int pilihan;</w:t>
                            </w:r>
                          </w:p>
                          <w:p w14:paraId="6BF0E05E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pilihan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CBF6C9" id="Flowchart: Preparation 585" o:spid="_x0000_s1158" type="#_x0000_t117" style="position:absolute;left:0;text-align:left;margin-left:4.2pt;margin-top:53.95pt;width:110.65pt;height:69.2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" fillcolor="#4f81bd [3204]" strokecolor="#243f60 [1604]" strokeweight="2pt">
                <v:textbox>
                  <w:txbxContent>
                    <w:p w14:paraId="5B5142E5" w14:textId="77777777" w:rsidR="004475DF" w:rsidRDefault="004475DF" w:rsidP="00444CC7">
                      <w:pPr>
                        <w:jc w:val="center"/>
                      </w:pPr>
                      <w:r>
                        <w:t xml:space="preserve">int </w:t>
                      </w:r>
                      <w:r>
                        <w:t>menu;</w:t>
                      </w:r>
                    </w:p>
                    <w:p w14:paraId="57803151" w14:textId="77777777" w:rsidR="004475DF" w:rsidRDefault="004475DF" w:rsidP="00444CC7">
                      <w:pPr>
                        <w:jc w:val="center"/>
                      </w:pPr>
                      <w:r>
                        <w:t>int pilihan;</w:t>
                      </w:r>
                    </w:p>
                    <w:p w14:paraId="6BF0E05E" w14:textId="77777777" w:rsidR="004475DF" w:rsidRDefault="004475DF" w:rsidP="00444CC7">
                      <w:pPr>
                        <w:jc w:val="center"/>
                      </w:pPr>
                      <w:r>
                        <w:t>pilihan = 0;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5D8D67EC" wp14:editId="14D8C2F2">
                <wp:simplePos x="0" y="0"/>
                <wp:positionH relativeFrom="column">
                  <wp:posOffset>-219075</wp:posOffset>
                </wp:positionH>
                <wp:positionV relativeFrom="paragraph">
                  <wp:posOffset>6884035</wp:posOffset>
                </wp:positionV>
                <wp:extent cx="1924050" cy="1071245"/>
                <wp:effectExtent l="0" t="0" r="19050" b="14605"/>
                <wp:wrapNone/>
                <wp:docPr id="584" name="Diamond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07061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79616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4. Keluar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8D67EC" id="Diamond 584" o:spid="_x0000_s1159" type="#_x0000_t4" style="position:absolute;left:0;text-align:left;margin-left:-17.25pt;margin-top:542.05pt;width:151.5pt;height:84.3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" fillcolor="#4f81bd [3204]" strokecolor="#243f60 [1604]" strokeweight="2pt">
                <v:textbox>
                  <w:txbxContent>
                    <w:p w14:paraId="2B179616" w14:textId="77777777" w:rsidR="004475DF" w:rsidRDefault="004475DF" w:rsidP="00444CC7">
                      <w:pPr>
                        <w:jc w:val="center"/>
                      </w:pPr>
                      <w:r>
                        <w:t>4. Keluar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5ABB7B34" wp14:editId="65726A0E">
                <wp:simplePos x="0" y="0"/>
                <wp:positionH relativeFrom="column">
                  <wp:posOffset>2266950</wp:posOffset>
                </wp:positionH>
                <wp:positionV relativeFrom="paragraph">
                  <wp:posOffset>5690870</wp:posOffset>
                </wp:positionV>
                <wp:extent cx="1958975" cy="457200"/>
                <wp:effectExtent l="0" t="0" r="22225" b="19050"/>
                <wp:wrapNone/>
                <wp:docPr id="583" name="Parallelogram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4572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963F4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Data Buku Ditampilkan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BB7B34" id="Parallelogram 583" o:spid="_x0000_s1160" type="#_x0000_t7" style="position:absolute;left:0;text-align:left;margin-left:178.5pt;margin-top:448.1pt;width:154.25pt;height:36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" adj="1260" fillcolor="#4f81bd [3204]" strokecolor="#243f60 [1604]" strokeweight="2pt">
                <v:textbox>
                  <w:txbxContent>
                    <w:p w14:paraId="7D6963F4" w14:textId="77777777" w:rsidR="004475DF" w:rsidRDefault="004475DF" w:rsidP="00444CC7">
                      <w:pPr>
                        <w:jc w:val="center"/>
                      </w:pPr>
                      <w:r>
                        <w:t xml:space="preserve">Data </w:t>
                      </w:r>
                      <w:r>
                        <w:t>Buku Ditampilkan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715B9810" wp14:editId="61E59D1D">
                <wp:simplePos x="0" y="0"/>
                <wp:positionH relativeFrom="column">
                  <wp:posOffset>201930</wp:posOffset>
                </wp:positionH>
                <wp:positionV relativeFrom="paragraph">
                  <wp:posOffset>8532495</wp:posOffset>
                </wp:positionV>
                <wp:extent cx="1081405" cy="430530"/>
                <wp:effectExtent l="0" t="0" r="23495" b="26670"/>
                <wp:wrapNone/>
                <wp:docPr id="582" name="Flowchart: Termina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4305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C4DF7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5B9810" id="Flowchart: Terminator 582" o:spid="_x0000_s1161" type="#_x0000_t116" style="position:absolute;left:0;text-align:left;margin-left:15.9pt;margin-top:671.85pt;width:85.15pt;height:33.9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" fillcolor="#4f81bd [3204]" strokecolor="#243f60 [1604]" strokeweight="2pt">
                <v:textbox>
                  <w:txbxContent>
                    <w:p w14:paraId="7B8C4DF7" w14:textId="77777777" w:rsidR="004475DF" w:rsidRDefault="004475DF" w:rsidP="00444CC7">
                      <w:pPr>
                        <w:jc w:val="center"/>
                      </w:pPr>
                      <w: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40C952C1" wp14:editId="06787B33">
                <wp:simplePos x="0" y="0"/>
                <wp:positionH relativeFrom="column">
                  <wp:posOffset>3975100</wp:posOffset>
                </wp:positionH>
                <wp:positionV relativeFrom="paragraph">
                  <wp:posOffset>2588895</wp:posOffset>
                </wp:positionV>
                <wp:extent cx="2170430" cy="991870"/>
                <wp:effectExtent l="0" t="0" r="20320" b="17780"/>
                <wp:wrapNone/>
                <wp:docPr id="581" name="Diamond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95" cy="9918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5BBA2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Masukkan Data Buku lain?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C952C1" id="Diamond 581" o:spid="_x0000_s1162" type="#_x0000_t4" style="position:absolute;left:0;text-align:left;margin-left:313pt;margin-top:203.85pt;width:170.9pt;height:78.1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" fillcolor="#4f81bd [3204]" strokecolor="#243f60 [1604]" strokeweight="2pt">
                <v:textbox>
                  <w:txbxContent>
                    <w:p w14:paraId="7375BBA2" w14:textId="77777777" w:rsidR="004475DF" w:rsidRDefault="004475DF" w:rsidP="00444CC7">
                      <w:pPr>
                        <w:jc w:val="center"/>
                      </w:pPr>
                      <w:r>
                        <w:t>Masukkan Data Buku lain?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571B1922" wp14:editId="45A023BD">
                <wp:simplePos x="0" y="0"/>
                <wp:positionH relativeFrom="column">
                  <wp:posOffset>6145530</wp:posOffset>
                </wp:positionH>
                <wp:positionV relativeFrom="paragraph">
                  <wp:posOffset>3078480</wp:posOffset>
                </wp:positionV>
                <wp:extent cx="220345" cy="0"/>
                <wp:effectExtent l="0" t="0" r="27305" b="19050"/>
                <wp:wrapNone/>
                <wp:docPr id="580" name="Straight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B2C082C" id="Straight Connector 580" o:spid="_x0000_s1026" style="position:absolute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3.9pt,242.4pt" to="501.25pt,2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2B87E333" wp14:editId="1723F7B1">
                <wp:simplePos x="0" y="0"/>
                <wp:positionH relativeFrom="column">
                  <wp:posOffset>1675130</wp:posOffset>
                </wp:positionH>
                <wp:positionV relativeFrom="paragraph">
                  <wp:posOffset>2864485</wp:posOffset>
                </wp:positionV>
                <wp:extent cx="249555" cy="396240"/>
                <wp:effectExtent l="0" t="0" r="0" b="0"/>
                <wp:wrapNone/>
                <wp:docPr id="579" name="Text Box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BC602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87E333" id="Text Box 579" o:spid="_x0000_s1163" type="#_x0000_t202" style="position:absolute;left:0;text-align:left;margin-left:131.9pt;margin-top:225.55pt;width:19.65pt;height:31.2pt;z-index:251626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" filled="f" stroked="f">
                <v:textbox style="mso-fit-shape-to-text:t">
                  <w:txbxContent>
                    <w:p w14:paraId="151BC602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59E204CF" wp14:editId="4EDF6C4A">
                <wp:simplePos x="0" y="0"/>
                <wp:positionH relativeFrom="column">
                  <wp:posOffset>1798320</wp:posOffset>
                </wp:positionH>
                <wp:positionV relativeFrom="paragraph">
                  <wp:posOffset>4211320</wp:posOffset>
                </wp:positionV>
                <wp:extent cx="249555" cy="396240"/>
                <wp:effectExtent l="0" t="0" r="0" b="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C99009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E204CF" id="Text Box 578" o:spid="_x0000_s1164" type="#_x0000_t202" style="position:absolute;left:0;text-align:left;margin-left:141.6pt;margin-top:331.6pt;width:19.65pt;height:31.2pt;z-index:251629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" filled="f" stroked="f">
                <v:textbox style="mso-fit-shape-to-text:t">
                  <w:txbxContent>
                    <w:p w14:paraId="2DC99009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6C4A2CB8" wp14:editId="74A286E0">
                <wp:simplePos x="0" y="0"/>
                <wp:positionH relativeFrom="column">
                  <wp:posOffset>1990090</wp:posOffset>
                </wp:positionH>
                <wp:positionV relativeFrom="paragraph">
                  <wp:posOffset>5689600</wp:posOffset>
                </wp:positionV>
                <wp:extent cx="249555" cy="351790"/>
                <wp:effectExtent l="0" t="0" r="0" b="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6128C1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4A2CB8" id="Text Box 577" o:spid="_x0000_s1165" type="#_x0000_t202" style="position:absolute;left:0;text-align:left;margin-left:156.7pt;margin-top:448pt;width:19.65pt;height:27.7pt;z-index:251632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" filled="f" stroked="f">
                <v:textbox>
                  <w:txbxContent>
                    <w:p w14:paraId="396128C1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1A1D3F48" wp14:editId="6F116307">
                <wp:simplePos x="0" y="0"/>
                <wp:positionH relativeFrom="column">
                  <wp:posOffset>494030</wp:posOffset>
                </wp:positionH>
                <wp:positionV relativeFrom="paragraph">
                  <wp:posOffset>8118475</wp:posOffset>
                </wp:positionV>
                <wp:extent cx="768350" cy="522605"/>
                <wp:effectExtent l="0" t="0" r="0" b="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68350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21732A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D3F48" id="Text Box 576" o:spid="_x0000_s1166" type="#_x0000_t202" style="position:absolute;left:0;text-align:left;margin-left:38.9pt;margin-top:639.25pt;width:60.5pt;height:41.15pt;flip:x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" filled="f" stroked="f">
                <v:textbox>
                  <w:txbxContent>
                    <w:p w14:paraId="4D21732A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910F463" wp14:editId="6A7C42B8">
                <wp:simplePos x="0" y="0"/>
                <wp:positionH relativeFrom="column">
                  <wp:posOffset>6115050</wp:posOffset>
                </wp:positionH>
                <wp:positionV relativeFrom="paragraph">
                  <wp:posOffset>2846705</wp:posOffset>
                </wp:positionV>
                <wp:extent cx="249555" cy="396240"/>
                <wp:effectExtent l="0" t="0" r="0" b="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F21E24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10F463" id="Text Box 575" o:spid="_x0000_s1167" type="#_x0000_t202" style="position:absolute;left:0;text-align:left;margin-left:481.5pt;margin-top:224.15pt;width:19.65pt;height:31.2pt;z-index:2516387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" filled="f" stroked="f">
                <v:textbox style="mso-fit-shape-to-text:t">
                  <w:txbxContent>
                    <w:p w14:paraId="57F21E24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3C1874FF" wp14:editId="114D208C">
                <wp:simplePos x="0" y="0"/>
                <wp:positionH relativeFrom="column">
                  <wp:posOffset>6362065</wp:posOffset>
                </wp:positionH>
                <wp:positionV relativeFrom="paragraph">
                  <wp:posOffset>2031365</wp:posOffset>
                </wp:positionV>
                <wp:extent cx="3175" cy="1046480"/>
                <wp:effectExtent l="0" t="0" r="34925" b="20320"/>
                <wp:wrapNone/>
                <wp:docPr id="574" name="Straight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10458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227FB4F" id="Straight Connector 574" o:spid="_x0000_s1026" style="position:absolute;flip:x 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0.95pt,159.95pt" to="501.2pt,2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56E66064" wp14:editId="5F0CCBBF">
                <wp:simplePos x="0" y="0"/>
                <wp:positionH relativeFrom="column">
                  <wp:posOffset>5055235</wp:posOffset>
                </wp:positionH>
                <wp:positionV relativeFrom="paragraph">
                  <wp:posOffset>3579495</wp:posOffset>
                </wp:positionV>
                <wp:extent cx="0" cy="246380"/>
                <wp:effectExtent l="0" t="0" r="19050" b="20320"/>
                <wp:wrapNone/>
                <wp:docPr id="573" name="Straight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B6902C5" id="Straight Connector 573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05pt,281.85pt" to="398.05pt,3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08F13C0D" wp14:editId="29997426">
                <wp:simplePos x="0" y="0"/>
                <wp:positionH relativeFrom="column">
                  <wp:posOffset>2884170</wp:posOffset>
                </wp:positionH>
                <wp:positionV relativeFrom="paragraph">
                  <wp:posOffset>3825875</wp:posOffset>
                </wp:positionV>
                <wp:extent cx="2171700" cy="0"/>
                <wp:effectExtent l="0" t="0" r="19050" b="1905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266CCD4" id="Straight Connector 572" o:spid="_x0000_s1026" style="position:absolute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1pt,301.25pt" to="398.1pt,3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F099CD5" wp14:editId="2ED29F13">
                <wp:simplePos x="0" y="0"/>
                <wp:positionH relativeFrom="column">
                  <wp:posOffset>4782820</wp:posOffset>
                </wp:positionH>
                <wp:positionV relativeFrom="paragraph">
                  <wp:posOffset>3514725</wp:posOffset>
                </wp:positionV>
                <wp:extent cx="377825" cy="325120"/>
                <wp:effectExtent l="0" t="0" r="0" b="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66C700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099CD5" id="Text Box 571" o:spid="_x0000_s1168" type="#_x0000_t202" style="position:absolute;left:0;text-align:left;margin-left:376.6pt;margin-top:276.75pt;width:29.75pt;height:25.6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" filled="f" stroked="f">
                <v:textbox>
                  <w:txbxContent>
                    <w:p w14:paraId="5466C700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612D73F1" wp14:editId="27C5CECD">
                <wp:simplePos x="0" y="0"/>
                <wp:positionH relativeFrom="column">
                  <wp:posOffset>747395</wp:posOffset>
                </wp:positionH>
                <wp:positionV relativeFrom="paragraph">
                  <wp:posOffset>483235</wp:posOffset>
                </wp:positionV>
                <wp:extent cx="0" cy="202565"/>
                <wp:effectExtent l="76200" t="0" r="57150" b="64135"/>
                <wp:wrapNone/>
                <wp:docPr id="570" name="Straight Arrow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51EDEC" id="Straight Arrow Connector 570" o:spid="_x0000_s1026" type="#_x0000_t32" style="position:absolute;margin-left:58.85pt;margin-top:38.05pt;width:0;height:15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6A9B57AD" wp14:editId="647F7371">
                <wp:simplePos x="0" y="0"/>
                <wp:positionH relativeFrom="column">
                  <wp:posOffset>744220</wp:posOffset>
                </wp:positionH>
                <wp:positionV relativeFrom="paragraph">
                  <wp:posOffset>1565275</wp:posOffset>
                </wp:positionV>
                <wp:extent cx="0" cy="264160"/>
                <wp:effectExtent l="76200" t="0" r="57150" b="59690"/>
                <wp:wrapNone/>
                <wp:docPr id="569" name="Straight Arrow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4C6DCE" id="Straight Arrow Connector 569" o:spid="_x0000_s1026" type="#_x0000_t32" style="position:absolute;margin-left:58.6pt;margin-top:123.25pt;width:0;height:20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087CAFF6" wp14:editId="32773826">
                <wp:simplePos x="0" y="0"/>
                <wp:positionH relativeFrom="column">
                  <wp:posOffset>753745</wp:posOffset>
                </wp:positionH>
                <wp:positionV relativeFrom="paragraph">
                  <wp:posOffset>2296160</wp:posOffset>
                </wp:positionV>
                <wp:extent cx="0" cy="307340"/>
                <wp:effectExtent l="76200" t="0" r="57150" b="54610"/>
                <wp:wrapNone/>
                <wp:docPr id="568" name="Straight Arrow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DFB27B" id="Straight Arrow Connector 568" o:spid="_x0000_s1026" type="#_x0000_t32" style="position:absolute;margin-left:59.35pt;margin-top:180.8pt;width:0;height: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22B1E418" wp14:editId="1D8841D7">
                <wp:simplePos x="0" y="0"/>
                <wp:positionH relativeFrom="column">
                  <wp:posOffset>744220</wp:posOffset>
                </wp:positionH>
                <wp:positionV relativeFrom="paragraph">
                  <wp:posOffset>3649980</wp:posOffset>
                </wp:positionV>
                <wp:extent cx="0" cy="300990"/>
                <wp:effectExtent l="76200" t="0" r="57150" b="60960"/>
                <wp:wrapNone/>
                <wp:docPr id="567" name="Straight Arrow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C132C4" id="Straight Arrow Connector 567" o:spid="_x0000_s1026" type="#_x0000_t32" style="position:absolute;margin-left:58.6pt;margin-top:287.4pt;width:0;height:2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0F5295C6" wp14:editId="6E487709">
                <wp:simplePos x="0" y="0"/>
                <wp:positionH relativeFrom="column">
                  <wp:posOffset>1705610</wp:posOffset>
                </wp:positionH>
                <wp:positionV relativeFrom="paragraph">
                  <wp:posOffset>3131185</wp:posOffset>
                </wp:positionV>
                <wp:extent cx="282575" cy="0"/>
                <wp:effectExtent l="0" t="76200" r="22225" b="95250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6A582E" id="Straight Arrow Connector 566" o:spid="_x0000_s1026" type="#_x0000_t32" style="position:absolute;margin-left:134.3pt;margin-top:246.55pt;width:22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D0B979E" wp14:editId="70C47245">
                <wp:simplePos x="0" y="0"/>
                <wp:positionH relativeFrom="column">
                  <wp:posOffset>3691255</wp:posOffset>
                </wp:positionH>
                <wp:positionV relativeFrom="paragraph">
                  <wp:posOffset>3078480</wp:posOffset>
                </wp:positionV>
                <wp:extent cx="325755" cy="0"/>
                <wp:effectExtent l="0" t="76200" r="17145" b="95250"/>
                <wp:wrapNone/>
                <wp:docPr id="565" name="Straight Arrow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C2BEC7" id="Straight Arrow Connector 565" o:spid="_x0000_s1026" type="#_x0000_t32" style="position:absolute;margin-left:290.65pt;margin-top:242.4pt;width:25.6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3B60B43B" wp14:editId="07EF1C52">
                <wp:simplePos x="0" y="0"/>
                <wp:positionH relativeFrom="column">
                  <wp:posOffset>1565275</wp:posOffset>
                </wp:positionH>
                <wp:positionV relativeFrom="paragraph">
                  <wp:posOffset>2028825</wp:posOffset>
                </wp:positionV>
                <wp:extent cx="4806950" cy="45720"/>
                <wp:effectExtent l="38100" t="38100" r="12700" b="87630"/>
                <wp:wrapNone/>
                <wp:docPr id="564" name="Straight Arrow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69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BB5694" id="Straight Arrow Connector 564" o:spid="_x0000_s1026" type="#_x0000_t32" style="position:absolute;margin-left:123.25pt;margin-top:159.75pt;width:378.5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B1E23F1" wp14:editId="4E55D08E">
                <wp:simplePos x="0" y="0"/>
                <wp:positionH relativeFrom="column">
                  <wp:posOffset>2884170</wp:posOffset>
                </wp:positionH>
                <wp:positionV relativeFrom="paragraph">
                  <wp:posOffset>3307080</wp:posOffset>
                </wp:positionV>
                <wp:extent cx="0" cy="518795"/>
                <wp:effectExtent l="76200" t="38100" r="57150" b="14605"/>
                <wp:wrapNone/>
                <wp:docPr id="563" name="Straight Arrow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21F4CE" id="Straight Arrow Connector 563" o:spid="_x0000_s1026" type="#_x0000_t32" style="position:absolute;margin-left:227.1pt;margin-top:260.4pt;width:0;height:40.8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D2EC91A" wp14:editId="16E5CB68">
                <wp:simplePos x="0" y="0"/>
                <wp:positionH relativeFrom="column">
                  <wp:posOffset>1635125</wp:posOffset>
                </wp:positionH>
                <wp:positionV relativeFrom="paragraph">
                  <wp:posOffset>4450715</wp:posOffset>
                </wp:positionV>
                <wp:extent cx="686435" cy="0"/>
                <wp:effectExtent l="0" t="76200" r="18415" b="95250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5466AF" id="Straight Arrow Connector 562" o:spid="_x0000_s1026" type="#_x0000_t32" style="position:absolute;margin-left:128.75pt;margin-top:350.45pt;width:54.0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8B909E9" wp14:editId="3DBDDACE">
                <wp:simplePos x="0" y="0"/>
                <wp:positionH relativeFrom="column">
                  <wp:posOffset>744220</wp:posOffset>
                </wp:positionH>
                <wp:positionV relativeFrom="paragraph">
                  <wp:posOffset>4942840</wp:posOffset>
                </wp:positionV>
                <wp:extent cx="0" cy="459105"/>
                <wp:effectExtent l="76200" t="0" r="57150" b="55245"/>
                <wp:wrapNone/>
                <wp:docPr id="561" name="Straight Arrow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274937" id="Straight Arrow Connector 561" o:spid="_x0000_s1026" type="#_x0000_t32" style="position:absolute;margin-left:58.6pt;margin-top:389.2pt;width:0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377FDC4A" wp14:editId="3F32D95A">
                <wp:simplePos x="0" y="0"/>
                <wp:positionH relativeFrom="column">
                  <wp:posOffset>1957070</wp:posOffset>
                </wp:positionH>
                <wp:positionV relativeFrom="paragraph">
                  <wp:posOffset>5937250</wp:posOffset>
                </wp:positionV>
                <wp:extent cx="363855" cy="0"/>
                <wp:effectExtent l="0" t="76200" r="17145" b="95250"/>
                <wp:wrapNone/>
                <wp:docPr id="560" name="Straight Arrow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EBB49C" id="Straight Arrow Connector 560" o:spid="_x0000_s1026" type="#_x0000_t32" style="position:absolute;margin-left:154.1pt;margin-top:467.5pt;width:28.6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1CC91CB3" wp14:editId="6A5ED20C">
                <wp:simplePos x="0" y="0"/>
                <wp:positionH relativeFrom="column">
                  <wp:posOffset>744220</wp:posOffset>
                </wp:positionH>
                <wp:positionV relativeFrom="paragraph">
                  <wp:posOffset>6473190</wp:posOffset>
                </wp:positionV>
                <wp:extent cx="0" cy="406400"/>
                <wp:effectExtent l="76200" t="0" r="57150" b="50800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E00EA" id="Straight Arrow Connector 559" o:spid="_x0000_s1026" type="#_x0000_t32" style="position:absolute;margin-left:58.6pt;margin-top:509.7pt;width:0;height:3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52ACFA17" wp14:editId="51031521">
                <wp:simplePos x="0" y="0"/>
                <wp:positionH relativeFrom="column">
                  <wp:posOffset>2207260</wp:posOffset>
                </wp:positionH>
                <wp:positionV relativeFrom="paragraph">
                  <wp:posOffset>4072255</wp:posOffset>
                </wp:positionV>
                <wp:extent cx="1835785" cy="826770"/>
                <wp:effectExtent l="0" t="0" r="12065" b="11430"/>
                <wp:wrapNone/>
                <wp:docPr id="557" name="Parallelogram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82613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C4C72" w14:textId="77777777" w:rsidR="004475DF" w:rsidRDefault="004475DF" w:rsidP="00444CC7">
                            <w:pPr>
                              <w:jc w:val="center"/>
                            </w:pPr>
                            <w:r>
                              <w:t>Masukkan No Data Buku Yang Ingin Dihapus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ACFA17" id="Parallelogram 557" o:spid="_x0000_s1169" type="#_x0000_t7" style="position:absolute;left:0;text-align:left;margin-left:173.8pt;margin-top:320.65pt;width:144.55pt;height:65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" adj="2430" fillcolor="#4f81bd [3204]" strokecolor="#243f60 [1604]" strokeweight="2pt">
                <v:textbox>
                  <w:txbxContent>
                    <w:p w14:paraId="772C4C72" w14:textId="77777777" w:rsidR="004475DF" w:rsidRDefault="004475DF" w:rsidP="00444CC7">
                      <w:pPr>
                        <w:jc w:val="center"/>
                      </w:pPr>
                      <w:r>
                        <w:t xml:space="preserve">Masukkan </w:t>
                      </w:r>
                      <w:r>
                        <w:t>No Data Buku Yang Ingin Dihapus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7E4E657B" wp14:editId="20981F5D">
                <wp:simplePos x="0" y="0"/>
                <wp:positionH relativeFrom="column">
                  <wp:posOffset>523875</wp:posOffset>
                </wp:positionH>
                <wp:positionV relativeFrom="paragraph">
                  <wp:posOffset>3634105</wp:posOffset>
                </wp:positionV>
                <wp:extent cx="249555" cy="396240"/>
                <wp:effectExtent l="0" t="0" r="0" b="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BDE70B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4E657B" id="Text Box 556" o:spid="_x0000_s1170" type="#_x0000_t202" style="position:absolute;left:0;text-align:left;margin-left:41.25pt;margin-top:286.15pt;width:19.65pt;height:31.2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" filled="f" stroked="f">
                <v:textbox style="mso-fit-shape-to-text:t">
                  <w:txbxContent>
                    <w:p w14:paraId="63BDE70B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06F7FA0C" wp14:editId="724047DE">
                <wp:simplePos x="0" y="0"/>
                <wp:positionH relativeFrom="column">
                  <wp:posOffset>527685</wp:posOffset>
                </wp:positionH>
                <wp:positionV relativeFrom="paragraph">
                  <wp:posOffset>5021580</wp:posOffset>
                </wp:positionV>
                <wp:extent cx="249555" cy="396240"/>
                <wp:effectExtent l="0" t="0" r="0" b="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E74345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F7FA0C" id="Text Box 555" o:spid="_x0000_s1171" type="#_x0000_t202" style="position:absolute;left:0;text-align:left;margin-left:41.55pt;margin-top:395.4pt;width:19.65pt;height:31.2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" filled="f" stroked="f">
                <v:textbox style="mso-fit-shape-to-text:t">
                  <w:txbxContent>
                    <w:p w14:paraId="75E74345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2712019E" wp14:editId="78D4C883">
                <wp:simplePos x="0" y="0"/>
                <wp:positionH relativeFrom="column">
                  <wp:posOffset>527685</wp:posOffset>
                </wp:positionH>
                <wp:positionV relativeFrom="paragraph">
                  <wp:posOffset>6482080</wp:posOffset>
                </wp:positionV>
                <wp:extent cx="249555" cy="396240"/>
                <wp:effectExtent l="0" t="0" r="0" b="0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643763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12019E" id="Text Box 554" o:spid="_x0000_s1172" type="#_x0000_t202" style="position:absolute;left:0;text-align:left;margin-left:41.55pt;margin-top:510.4pt;width:19.65pt;height:31.2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" filled="f" stroked="f">
                <v:textbox style="mso-fit-shape-to-text:t">
                  <w:txbxContent>
                    <w:p w14:paraId="33643763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161D39AF" wp14:editId="7A3ABE38">
                <wp:simplePos x="0" y="0"/>
                <wp:positionH relativeFrom="column">
                  <wp:posOffset>3726815</wp:posOffset>
                </wp:positionH>
                <wp:positionV relativeFrom="paragraph">
                  <wp:posOffset>2857500</wp:posOffset>
                </wp:positionV>
                <wp:extent cx="268605" cy="377190"/>
                <wp:effectExtent l="0" t="0" r="0" b="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46E4F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1D39AF" id="Text Box 553" o:spid="_x0000_s1173" type="#_x0000_t202" style="position:absolute;left:0;text-align:left;margin-left:293.45pt;margin-top:225pt;width:21.15pt;height:29.7pt;z-index:251703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" filled="f" stroked="f">
                <v:textbox style="mso-fit-shape-to-text:t">
                  <w:txbxContent>
                    <w:p w14:paraId="6D146E4F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641CF9" w14:textId="77777777" w:rsidR="00444CC7" w:rsidRDefault="00444CC7" w:rsidP="00444CC7">
      <w:pPr>
        <w:ind w:left="720"/>
      </w:pPr>
    </w:p>
    <w:p w14:paraId="3FB86C07" w14:textId="77777777" w:rsidR="00444CC7" w:rsidRDefault="00444CC7" w:rsidP="00444CC7">
      <w:pPr>
        <w:ind w:left="720"/>
      </w:pPr>
    </w:p>
    <w:p w14:paraId="21150DDB" w14:textId="632E3286" w:rsidR="00444CC7" w:rsidRDefault="00444CC7" w:rsidP="00444CC7">
      <w:pPr>
        <w:ind w:left="720"/>
      </w:pPr>
    </w:p>
    <w:p w14:paraId="3FC13EB6" w14:textId="03BFB413" w:rsidR="00444CC7" w:rsidRDefault="00444CC7" w:rsidP="00444CC7">
      <w:pPr>
        <w:ind w:left="720"/>
      </w:pPr>
    </w:p>
    <w:p w14:paraId="738F8FC6" w14:textId="237F1228" w:rsidR="00444CC7" w:rsidRDefault="00444CC7" w:rsidP="00444CC7">
      <w:pPr>
        <w:ind w:left="720"/>
      </w:pPr>
    </w:p>
    <w:p w14:paraId="658B9FF4" w14:textId="0EA6F982" w:rsidR="00444CC7" w:rsidRDefault="00444CC7" w:rsidP="00444CC7">
      <w:pPr>
        <w:ind w:left="720"/>
      </w:pPr>
    </w:p>
    <w:p w14:paraId="38844BC0" w14:textId="77777777" w:rsidR="00444CC7" w:rsidRDefault="00444CC7" w:rsidP="00444CC7">
      <w:pPr>
        <w:ind w:left="720"/>
      </w:pPr>
    </w:p>
    <w:p w14:paraId="465AE51C" w14:textId="1076D061" w:rsidR="00444CC7" w:rsidRDefault="00444CC7" w:rsidP="00444CC7">
      <w:pPr>
        <w:ind w:left="720"/>
      </w:pPr>
    </w:p>
    <w:p w14:paraId="28142D47" w14:textId="77777777" w:rsidR="00444CC7" w:rsidRDefault="00444CC7" w:rsidP="00444CC7">
      <w:pPr>
        <w:ind w:left="720"/>
      </w:pPr>
    </w:p>
    <w:p w14:paraId="2919C8EC" w14:textId="77777777" w:rsidR="00444CC7" w:rsidRDefault="00444CC7" w:rsidP="00444CC7">
      <w:pPr>
        <w:ind w:left="720"/>
      </w:pPr>
    </w:p>
    <w:p w14:paraId="5D3DCE30" w14:textId="77777777" w:rsidR="00444CC7" w:rsidRDefault="00444CC7" w:rsidP="00444CC7">
      <w:pPr>
        <w:ind w:left="720"/>
      </w:pPr>
    </w:p>
    <w:p w14:paraId="271BFA14" w14:textId="77777777" w:rsidR="00444CC7" w:rsidRDefault="00444CC7" w:rsidP="00444CC7">
      <w:pPr>
        <w:ind w:left="720"/>
      </w:pPr>
    </w:p>
    <w:p w14:paraId="7755A7A8" w14:textId="77777777" w:rsidR="00444CC7" w:rsidRDefault="00444CC7" w:rsidP="00444CC7">
      <w:pPr>
        <w:ind w:left="720"/>
      </w:pPr>
    </w:p>
    <w:p w14:paraId="2C0DC26E" w14:textId="77777777" w:rsidR="00444CC7" w:rsidRDefault="00444CC7" w:rsidP="00444CC7">
      <w:pPr>
        <w:ind w:left="720"/>
      </w:pPr>
    </w:p>
    <w:p w14:paraId="26E8CD1B" w14:textId="77777777" w:rsidR="00444CC7" w:rsidRDefault="00444CC7" w:rsidP="00444CC7">
      <w:pPr>
        <w:ind w:left="720"/>
      </w:pPr>
    </w:p>
    <w:p w14:paraId="4C1141CD" w14:textId="77777777" w:rsidR="00444CC7" w:rsidRDefault="00444CC7" w:rsidP="00444CC7">
      <w:pPr>
        <w:ind w:left="720"/>
      </w:pPr>
    </w:p>
    <w:p w14:paraId="4D1629C4" w14:textId="77777777" w:rsidR="00444CC7" w:rsidRDefault="00444CC7" w:rsidP="00444CC7">
      <w:pPr>
        <w:ind w:left="720"/>
      </w:pPr>
    </w:p>
    <w:p w14:paraId="664D2B4D" w14:textId="77777777" w:rsidR="00444CC7" w:rsidRDefault="00444CC7" w:rsidP="00444CC7">
      <w:pPr>
        <w:ind w:left="720"/>
      </w:pPr>
    </w:p>
    <w:p w14:paraId="398326C7" w14:textId="77777777" w:rsidR="00444CC7" w:rsidRDefault="00444CC7" w:rsidP="00444CC7">
      <w:pPr>
        <w:ind w:left="720"/>
      </w:pPr>
    </w:p>
    <w:p w14:paraId="77737928" w14:textId="77777777" w:rsidR="00444CC7" w:rsidRDefault="00444CC7" w:rsidP="00444CC7">
      <w:pPr>
        <w:ind w:left="720"/>
      </w:pPr>
    </w:p>
    <w:p w14:paraId="23FBDDB5" w14:textId="77777777" w:rsidR="00444CC7" w:rsidRDefault="00E74C2B" w:rsidP="00444CC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AA06DC5" wp14:editId="379FE91F">
                <wp:simplePos x="0" y="0"/>
                <wp:positionH relativeFrom="column">
                  <wp:posOffset>1891030</wp:posOffset>
                </wp:positionH>
                <wp:positionV relativeFrom="paragraph">
                  <wp:posOffset>240030</wp:posOffset>
                </wp:positionV>
                <wp:extent cx="249555" cy="351790"/>
                <wp:effectExtent l="0" t="0" r="0" b="0"/>
                <wp:wrapNone/>
                <wp:docPr id="594" name="Text Box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B5262D" w14:textId="77777777" w:rsidR="004475DF" w:rsidRDefault="004475DF" w:rsidP="00444CC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A06DC5" id="Text Box 594" o:spid="_x0000_s1174" type="#_x0000_t202" style="position:absolute;left:0;text-align:left;margin-left:148.9pt;margin-top:18.9pt;width:19.65pt;height:27.7pt;z-index:252063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" filled="f" stroked="f">
                <v:textbox>
                  <w:txbxContent>
                    <w:p w14:paraId="6FB5262D" w14:textId="77777777" w:rsidR="004475DF" w:rsidRDefault="004475DF" w:rsidP="00444CC7">
                      <w:pPr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10752B12" w14:textId="77777777" w:rsidR="00444CC7" w:rsidRDefault="00E74C2B" w:rsidP="00444CC7">
      <w:pPr>
        <w:ind w:left="72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CBF19D7" wp14:editId="1A4EFCD6">
                <wp:simplePos x="0" y="0"/>
                <wp:positionH relativeFrom="column">
                  <wp:posOffset>2543810</wp:posOffset>
                </wp:positionH>
                <wp:positionV relativeFrom="paragraph">
                  <wp:posOffset>61595</wp:posOffset>
                </wp:positionV>
                <wp:extent cx="1081405" cy="430530"/>
                <wp:effectExtent l="0" t="0" r="23495" b="26670"/>
                <wp:wrapNone/>
                <wp:docPr id="593" name="Flowchart: Termina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4305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100C3" w14:textId="77777777" w:rsidR="004475DF" w:rsidRDefault="004475DF" w:rsidP="00E74C2B">
                            <w:pPr>
                              <w:jc w:val="center"/>
                            </w:pPr>
                            <w: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BF19D7" id="Flowchart: Terminator 593" o:spid="_x0000_s1175" type="#_x0000_t116" style="position:absolute;left:0;text-align:left;margin-left:200.3pt;margin-top:4.85pt;width:85.15pt;height:33.9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" fillcolor="#4f81bd [3204]" strokecolor="#243f60 [1604]" strokeweight="2pt">
                <v:textbox>
                  <w:txbxContent>
                    <w:p w14:paraId="2A4100C3" w14:textId="77777777" w:rsidR="004475DF" w:rsidRDefault="004475DF" w:rsidP="00E74C2B">
                      <w:pPr>
                        <w:jc w:val="center"/>
                      </w:pPr>
                      <w: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3466C44" wp14:editId="1FB45455">
                <wp:simplePos x="0" y="0"/>
                <wp:positionH relativeFrom="column">
                  <wp:posOffset>1711466</wp:posOffset>
                </wp:positionH>
                <wp:positionV relativeFrom="paragraph">
                  <wp:posOffset>273050</wp:posOffset>
                </wp:positionV>
                <wp:extent cx="688622" cy="0"/>
                <wp:effectExtent l="0" t="76200" r="16510" b="95250"/>
                <wp:wrapNone/>
                <wp:docPr id="558" name="Straight Arr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6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7EFF37" id="Straight Arrow Connector 558" o:spid="_x0000_s1026" type="#_x0000_t32" style="position:absolute;margin-left:134.75pt;margin-top:21.5pt;width:54.2pt;height:0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7A01FB7F" w14:textId="77777777" w:rsidR="00444CC7" w:rsidRDefault="00444CC7" w:rsidP="00444CC7">
      <w:pPr>
        <w:ind w:left="720"/>
      </w:pPr>
    </w:p>
    <w:p w14:paraId="391A2C8D" w14:textId="77777777" w:rsidR="00444CC7" w:rsidRDefault="00444CC7" w:rsidP="00444CC7">
      <w:pPr>
        <w:ind w:left="720"/>
      </w:pPr>
    </w:p>
    <w:p w14:paraId="3C2BE8FA" w14:textId="1C41E0E7" w:rsidR="00444CC7" w:rsidRDefault="00444CC7" w:rsidP="00444CC7">
      <w:pPr>
        <w:ind w:left="720"/>
      </w:pPr>
    </w:p>
    <w:p w14:paraId="265DB9B6" w14:textId="74AA5301" w:rsidR="004475DF" w:rsidRDefault="004475DF" w:rsidP="00444CC7">
      <w:pPr>
        <w:ind w:left="720"/>
      </w:pPr>
    </w:p>
    <w:p w14:paraId="453F500A" w14:textId="28EE6115" w:rsidR="004475DF" w:rsidRDefault="004475DF" w:rsidP="00444CC7">
      <w:pPr>
        <w:ind w:left="720"/>
      </w:pPr>
    </w:p>
    <w:p w14:paraId="5C0F271D" w14:textId="77777777" w:rsidR="004475DF" w:rsidRDefault="004475DF" w:rsidP="00444CC7">
      <w:pPr>
        <w:ind w:left="720"/>
      </w:pPr>
    </w:p>
    <w:p w14:paraId="7B958ACB" w14:textId="7CE2DED7" w:rsidR="00444CC7" w:rsidRDefault="00E74C2B" w:rsidP="00E74C2B">
      <w:pPr>
        <w:pStyle w:val="ListParagraph"/>
        <w:numPr>
          <w:ilvl w:val="0"/>
          <w:numId w:val="5"/>
        </w:numPr>
      </w:pPr>
      <w:r>
        <w:lastRenderedPageBreak/>
        <w:t>Source code Program</w:t>
      </w:r>
    </w:p>
    <w:p w14:paraId="32FA94FE" w14:textId="77777777" w:rsidR="00E74C2B" w:rsidRDefault="00E74C2B" w:rsidP="00E74C2B">
      <w:pPr>
        <w:pStyle w:val="ListParagraph"/>
      </w:pPr>
      <w:r>
        <w:t>Dikarenakan source code sangat panjang,dan jika dijumlahkan kurang lebih 1000 line . sehingga kami berinisiatif untuk memisahkan file source code program dalam  bentuk file java.</w:t>
      </w:r>
    </w:p>
    <w:p w14:paraId="5232A8DE" w14:textId="10A4284E" w:rsidR="00E74C2B" w:rsidRDefault="00E74C2B" w:rsidP="00E74C2B">
      <w:pPr>
        <w:pStyle w:val="ListParagraph"/>
      </w:pPr>
      <w:r>
        <w:t xml:space="preserve">Source code program dapat di lihat di file </w:t>
      </w:r>
      <w:r w:rsidRPr="00E74C2B">
        <w:rPr>
          <w:b/>
          <w:bCs/>
        </w:rPr>
        <w:t xml:space="preserve">Kelompok6.zip </w:t>
      </w:r>
      <w:r>
        <w:t>.</w:t>
      </w:r>
    </w:p>
    <w:p w14:paraId="7C852942" w14:textId="5D669EF7" w:rsidR="00E74C2B" w:rsidRDefault="00E74C2B" w:rsidP="00E74C2B">
      <w:pPr>
        <w:pStyle w:val="ListParagraph"/>
        <w:numPr>
          <w:ilvl w:val="0"/>
          <w:numId w:val="5"/>
        </w:numPr>
      </w:pPr>
      <w:r>
        <w:t>Screen shot program</w:t>
      </w:r>
    </w:p>
    <w:p w14:paraId="1B8CB64D" w14:textId="5430562B" w:rsidR="00E74C2B" w:rsidRDefault="00E74C2B" w:rsidP="00E74C2B">
      <w:pPr>
        <w:pStyle w:val="ListParagraph"/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6413FC5F" wp14:editId="5CCD4F24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5722503" cy="3183467"/>
            <wp:effectExtent l="0" t="0" r="0" b="0"/>
            <wp:wrapTopAndBottom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"/>
                    <a:stretch/>
                  </pic:blipFill>
                  <pic:spPr bwMode="auto">
                    <a:xfrm>
                      <a:off x="0" y="0"/>
                      <a:ext cx="5722503" cy="318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A5C0D" w14:textId="1FF5D448" w:rsidR="00E74C2B" w:rsidRDefault="00E74C2B" w:rsidP="00E74C2B">
      <w:pPr>
        <w:pStyle w:val="ListParagraph"/>
      </w:pPr>
      <w:r>
        <w:rPr>
          <w:noProof/>
        </w:rPr>
        <w:drawing>
          <wp:inline distT="0" distB="0" distL="0" distR="0" wp14:anchorId="5339D9A0" wp14:editId="612BC8A9">
            <wp:extent cx="5722503" cy="3127022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6734"/>
                    <a:stretch/>
                  </pic:blipFill>
                  <pic:spPr bwMode="auto">
                    <a:xfrm>
                      <a:off x="0" y="0"/>
                      <a:ext cx="5722503" cy="312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1B6A" w14:textId="18AE96FB" w:rsidR="00E74C2B" w:rsidRDefault="00E74C2B" w:rsidP="00E74C2B">
      <w:pPr>
        <w:pStyle w:val="ListParagraph"/>
      </w:pPr>
      <w:r>
        <w:rPr>
          <w:noProof/>
        </w:rPr>
        <w:lastRenderedPageBreak/>
        <w:drawing>
          <wp:inline distT="0" distB="0" distL="0" distR="0" wp14:anchorId="62096E79" wp14:editId="317D1E89">
            <wp:extent cx="5722503" cy="3172178"/>
            <wp:effectExtent l="0" t="0" r="0" b="9525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387"/>
                    <a:stretch/>
                  </pic:blipFill>
                  <pic:spPr bwMode="auto">
                    <a:xfrm>
                      <a:off x="0" y="0"/>
                      <a:ext cx="5722503" cy="317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904C" w14:textId="511F85D0" w:rsidR="00E74C2B" w:rsidRDefault="00E74C2B" w:rsidP="00E74C2B">
      <w:pPr>
        <w:pStyle w:val="ListParagraph"/>
      </w:pPr>
      <w:r>
        <w:rPr>
          <w:noProof/>
        </w:rPr>
        <w:drawing>
          <wp:inline distT="0" distB="0" distL="0" distR="0" wp14:anchorId="1148E567" wp14:editId="2AC31B7A">
            <wp:extent cx="5731510" cy="3358077"/>
            <wp:effectExtent l="0" t="0" r="254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6CDB" w14:textId="77777777" w:rsidR="00D85619" w:rsidRDefault="00D85619" w:rsidP="00E74C2B">
      <w:pPr>
        <w:pStyle w:val="ListParagraph"/>
      </w:pPr>
      <w:r>
        <w:rPr>
          <w:noProof/>
        </w:rPr>
        <w:lastRenderedPageBreak/>
        <w:drawing>
          <wp:inline distT="0" distB="0" distL="0" distR="0" wp14:anchorId="62D3E66D" wp14:editId="135BA372">
            <wp:extent cx="5731510" cy="3358077"/>
            <wp:effectExtent l="0" t="0" r="254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DEB4" w14:textId="77777777" w:rsidR="00D85619" w:rsidRDefault="00D85619" w:rsidP="00E74C2B">
      <w:pPr>
        <w:pStyle w:val="ListParagraph"/>
      </w:pPr>
      <w:r>
        <w:rPr>
          <w:noProof/>
        </w:rPr>
        <w:drawing>
          <wp:inline distT="0" distB="0" distL="0" distR="0" wp14:anchorId="700F9EA1" wp14:editId="224572E9">
            <wp:extent cx="5731510" cy="3358077"/>
            <wp:effectExtent l="0" t="0" r="254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94BB" w14:textId="77777777" w:rsidR="00D85619" w:rsidRDefault="00D85619" w:rsidP="00E74C2B">
      <w:pPr>
        <w:pStyle w:val="ListParagraph"/>
      </w:pPr>
      <w:r>
        <w:rPr>
          <w:noProof/>
        </w:rPr>
        <w:lastRenderedPageBreak/>
        <w:drawing>
          <wp:inline distT="0" distB="0" distL="0" distR="0" wp14:anchorId="5D562830" wp14:editId="4D50A795">
            <wp:extent cx="5731510" cy="3358077"/>
            <wp:effectExtent l="0" t="0" r="2540" b="0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8ECC" w14:textId="77777777" w:rsidR="00D85619" w:rsidRDefault="00D85619" w:rsidP="00E74C2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A39D96B" wp14:editId="0856B2FE">
            <wp:extent cx="5731510" cy="3358077"/>
            <wp:effectExtent l="0" t="0" r="254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1D7AF1" wp14:editId="630219A9">
            <wp:extent cx="5731510" cy="3358077"/>
            <wp:effectExtent l="0" t="0" r="254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8D0" w14:textId="77777777" w:rsidR="00D85619" w:rsidRDefault="00D85619" w:rsidP="00E74C2B">
      <w:pPr>
        <w:pStyle w:val="ListParagraph"/>
      </w:pPr>
      <w:r>
        <w:rPr>
          <w:noProof/>
        </w:rPr>
        <w:lastRenderedPageBreak/>
        <w:drawing>
          <wp:inline distT="0" distB="0" distL="0" distR="0" wp14:anchorId="629F4561" wp14:editId="13358F81">
            <wp:extent cx="5731510" cy="3358077"/>
            <wp:effectExtent l="0" t="0" r="2540" b="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7FF2" w14:textId="77777777" w:rsidR="00D85619" w:rsidRDefault="00D85619" w:rsidP="00E74C2B">
      <w:pPr>
        <w:pStyle w:val="ListParagraph"/>
      </w:pPr>
      <w:r>
        <w:rPr>
          <w:noProof/>
        </w:rPr>
        <w:drawing>
          <wp:inline distT="0" distB="0" distL="0" distR="0" wp14:anchorId="08CF059C" wp14:editId="0916D890">
            <wp:extent cx="5731510" cy="3358077"/>
            <wp:effectExtent l="0" t="0" r="254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65B2" w14:textId="77777777" w:rsidR="00390239" w:rsidRDefault="00390239" w:rsidP="00E74C2B">
      <w:pPr>
        <w:pStyle w:val="ListParagraph"/>
      </w:pPr>
      <w:r>
        <w:rPr>
          <w:noProof/>
        </w:rPr>
        <w:lastRenderedPageBreak/>
        <w:drawing>
          <wp:inline distT="0" distB="0" distL="0" distR="0" wp14:anchorId="4C7ECA34" wp14:editId="37200814">
            <wp:extent cx="5317067" cy="2585163"/>
            <wp:effectExtent l="0" t="0" r="0" b="5715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094" r="24053" b="26404"/>
                    <a:stretch/>
                  </pic:blipFill>
                  <pic:spPr bwMode="auto">
                    <a:xfrm>
                      <a:off x="0" y="0"/>
                      <a:ext cx="5314949" cy="258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2C347" wp14:editId="306A56BB">
            <wp:extent cx="5238045" cy="2523927"/>
            <wp:effectExtent l="0" t="0" r="127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7094" r="23886" b="26698"/>
                    <a:stretch/>
                  </pic:blipFill>
                  <pic:spPr bwMode="auto">
                    <a:xfrm>
                      <a:off x="0" y="0"/>
                      <a:ext cx="5255689" cy="253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1E06" w14:textId="77777777" w:rsidR="00444CC7" w:rsidRDefault="00390239" w:rsidP="00390239">
      <w:pPr>
        <w:ind w:left="720"/>
      </w:pPr>
      <w:r>
        <w:rPr>
          <w:noProof/>
        </w:rPr>
        <w:drawing>
          <wp:inline distT="0" distB="0" distL="0" distR="0" wp14:anchorId="7A8E18E6" wp14:editId="77181297">
            <wp:extent cx="5248275" cy="2324100"/>
            <wp:effectExtent l="0" t="0" r="9525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094" r="24385" b="26404"/>
                    <a:stretch/>
                  </pic:blipFill>
                  <pic:spPr bwMode="auto">
                    <a:xfrm>
                      <a:off x="0" y="0"/>
                      <a:ext cx="5272855" cy="233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E3885" wp14:editId="3E0B0329">
            <wp:extent cx="5260623" cy="2065867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4" t="7249" r="24014" b="26359"/>
                    <a:stretch/>
                  </pic:blipFill>
                  <pic:spPr bwMode="auto">
                    <a:xfrm>
                      <a:off x="0" y="0"/>
                      <a:ext cx="5260412" cy="206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50241" wp14:editId="54B44098">
            <wp:extent cx="5126046" cy="3550595"/>
            <wp:effectExtent l="0" t="0" r="0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8751" b="15178"/>
                    <a:stretch/>
                  </pic:blipFill>
                  <pic:spPr bwMode="auto">
                    <a:xfrm>
                      <a:off x="0" y="0"/>
                      <a:ext cx="5161657" cy="357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EDDEA" wp14:editId="1534138E">
            <wp:extent cx="3356042" cy="2295525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5544" r="73858" b="5217"/>
                    <a:stretch/>
                  </pic:blipFill>
                  <pic:spPr bwMode="auto">
                    <a:xfrm>
                      <a:off x="0" y="0"/>
                      <a:ext cx="3416167" cy="23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EF53F" wp14:editId="49733060">
            <wp:extent cx="3354853" cy="14871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2325" r="67919" b="4916"/>
                    <a:stretch/>
                  </pic:blipFill>
                  <pic:spPr bwMode="auto">
                    <a:xfrm>
                      <a:off x="0" y="0"/>
                      <a:ext cx="3416024" cy="151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CD81" w14:textId="77777777" w:rsidR="00390239" w:rsidRDefault="00390239" w:rsidP="00390239">
      <w:pPr>
        <w:ind w:left="720"/>
      </w:pPr>
      <w:r>
        <w:rPr>
          <w:noProof/>
        </w:rPr>
        <w:drawing>
          <wp:inline distT="0" distB="0" distL="0" distR="0" wp14:anchorId="6313BF72" wp14:editId="07A459D3">
            <wp:extent cx="2248229" cy="1157591"/>
            <wp:effectExtent l="0" t="0" r="0" b="508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4256" r="77247" b="4908"/>
                    <a:stretch/>
                  </pic:blipFill>
                  <pic:spPr bwMode="auto">
                    <a:xfrm>
                      <a:off x="0" y="0"/>
                      <a:ext cx="2294345" cy="11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0239" w:rsidSect="00E74C2B">
      <w:pgSz w:w="11906" w:h="16838"/>
      <w:pgMar w:top="1440" w:right="1440" w:bottom="142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51953"/>
    <w:multiLevelType w:val="hybridMultilevel"/>
    <w:tmpl w:val="85AECB72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5F514AE"/>
    <w:multiLevelType w:val="hybridMultilevel"/>
    <w:tmpl w:val="2490128C"/>
    <w:lvl w:ilvl="0" w:tplc="DDFA3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2E79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27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BE3C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AC87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9E19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AE57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2208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14FD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E821EC"/>
    <w:multiLevelType w:val="hybridMultilevel"/>
    <w:tmpl w:val="345AC49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85C7BB5"/>
    <w:multiLevelType w:val="hybridMultilevel"/>
    <w:tmpl w:val="E85826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E0228"/>
    <w:multiLevelType w:val="hybridMultilevel"/>
    <w:tmpl w:val="C5B6638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27A01E9"/>
    <w:multiLevelType w:val="hybridMultilevel"/>
    <w:tmpl w:val="F19EF94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231109"/>
    <w:multiLevelType w:val="multilevel"/>
    <w:tmpl w:val="98824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752B03"/>
    <w:multiLevelType w:val="hybridMultilevel"/>
    <w:tmpl w:val="807820B8"/>
    <w:lvl w:ilvl="0" w:tplc="B1D6DF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BE72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F2D3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5E44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16B2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7438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A43E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4A3F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1E1A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C782D2F"/>
    <w:multiLevelType w:val="hybridMultilevel"/>
    <w:tmpl w:val="1A2EB4B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5EEC3DE4"/>
    <w:multiLevelType w:val="hybridMultilevel"/>
    <w:tmpl w:val="156E5D6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F464518"/>
    <w:multiLevelType w:val="hybridMultilevel"/>
    <w:tmpl w:val="F2345C8C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6447565B"/>
    <w:multiLevelType w:val="hybridMultilevel"/>
    <w:tmpl w:val="3630279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6AB7B28"/>
    <w:multiLevelType w:val="hybridMultilevel"/>
    <w:tmpl w:val="CB68D7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AC422C"/>
    <w:multiLevelType w:val="hybridMultilevel"/>
    <w:tmpl w:val="9D94C0C8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12"/>
  </w:num>
  <w:num w:numId="5">
    <w:abstractNumId w:val="5"/>
  </w:num>
  <w:num w:numId="6">
    <w:abstractNumId w:val="2"/>
  </w:num>
  <w:num w:numId="7">
    <w:abstractNumId w:val="10"/>
  </w:num>
  <w:num w:numId="8">
    <w:abstractNumId w:val="0"/>
  </w:num>
  <w:num w:numId="9">
    <w:abstractNumId w:val="13"/>
  </w:num>
  <w:num w:numId="10">
    <w:abstractNumId w:val="8"/>
  </w:num>
  <w:num w:numId="11">
    <w:abstractNumId w:val="11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2E5"/>
    <w:rsid w:val="000303E7"/>
    <w:rsid w:val="000645F9"/>
    <w:rsid w:val="00067D20"/>
    <w:rsid w:val="000E455A"/>
    <w:rsid w:val="0011067F"/>
    <w:rsid w:val="0012077A"/>
    <w:rsid w:val="00133521"/>
    <w:rsid w:val="00171C5E"/>
    <w:rsid w:val="00171C66"/>
    <w:rsid w:val="001B572D"/>
    <w:rsid w:val="0029483E"/>
    <w:rsid w:val="002B1138"/>
    <w:rsid w:val="00310482"/>
    <w:rsid w:val="0036094D"/>
    <w:rsid w:val="00390239"/>
    <w:rsid w:val="00444CC7"/>
    <w:rsid w:val="004475DF"/>
    <w:rsid w:val="004567B7"/>
    <w:rsid w:val="00467CA2"/>
    <w:rsid w:val="004E5DBF"/>
    <w:rsid w:val="005776C7"/>
    <w:rsid w:val="005E32E5"/>
    <w:rsid w:val="006A49A0"/>
    <w:rsid w:val="006A5FF0"/>
    <w:rsid w:val="007E1513"/>
    <w:rsid w:val="00842228"/>
    <w:rsid w:val="00861A8E"/>
    <w:rsid w:val="00964C70"/>
    <w:rsid w:val="009B3220"/>
    <w:rsid w:val="009E0B2B"/>
    <w:rsid w:val="00A11CF0"/>
    <w:rsid w:val="00A773FE"/>
    <w:rsid w:val="00B7578D"/>
    <w:rsid w:val="00B84C09"/>
    <w:rsid w:val="00B97F4E"/>
    <w:rsid w:val="00BB19E3"/>
    <w:rsid w:val="00C816B2"/>
    <w:rsid w:val="00C8753B"/>
    <w:rsid w:val="00CC284B"/>
    <w:rsid w:val="00CF6509"/>
    <w:rsid w:val="00D0303C"/>
    <w:rsid w:val="00D64D90"/>
    <w:rsid w:val="00D85619"/>
    <w:rsid w:val="00DF68CE"/>
    <w:rsid w:val="00DF7D72"/>
    <w:rsid w:val="00E17B38"/>
    <w:rsid w:val="00E3168B"/>
    <w:rsid w:val="00E62A64"/>
    <w:rsid w:val="00E74C2B"/>
    <w:rsid w:val="00EF70D9"/>
    <w:rsid w:val="00F02585"/>
    <w:rsid w:val="00F4762A"/>
    <w:rsid w:val="00F80E0F"/>
    <w:rsid w:val="00FE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180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22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2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84222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42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222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B1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7578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22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2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84222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42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222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B1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75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8884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0825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5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emester%203\struktur%20data\tugas%201\1197050091-Muhammad%20Syarif%20Setiadi-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829D32-695B-4072-9C02-FDF1FED00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1197050091-Muhammad Syarif Setiadi-A</Template>
  <TotalTime>95</TotalTime>
  <Pages>23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2021-01-07T19:57:00Z</dcterms:created>
  <dcterms:modified xsi:type="dcterms:W3CDTF">2021-01-08T06:44:00Z</dcterms:modified>
</cp:coreProperties>
</file>